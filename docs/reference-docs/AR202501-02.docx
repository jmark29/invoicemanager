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5D81D" w14:textId="4C8DAD47" w:rsidR="00BD564E" w:rsidRDefault="00C553DE" w:rsidP="00BD564E">
      <w:pPr>
        <w:ind w:right="418"/>
        <w:rPr>
          <w:rFonts w:ascii="Helvetica Neue Light" w:hAnsi="Helvetica Neue Light"/>
        </w:rPr>
      </w:pPr>
      <w:r>
        <w:rPr>
          <w:rFonts w:ascii="Helvetica Neue Light" w:hAnsi="Helvetica Neue Light"/>
        </w:rPr>
        <w:br/>
      </w:r>
      <w:r w:rsidR="00BD564E">
        <w:rPr>
          <w:rFonts w:ascii="Helvetica Neue Light" w:hAnsi="Helvetica Neue Light"/>
        </w:rPr>
        <w:t>DRS</w:t>
      </w:r>
      <w:r w:rsidR="0075209A">
        <w:rPr>
          <w:rFonts w:ascii="Helvetica Neue Light" w:hAnsi="Helvetica Neue Light"/>
        </w:rPr>
        <w:t xml:space="preserve"> Holding AG</w:t>
      </w:r>
    </w:p>
    <w:p w14:paraId="4A40885B" w14:textId="77777777" w:rsidR="00BD564E" w:rsidRDefault="00BD564E" w:rsidP="00BD564E">
      <w:pPr>
        <w:ind w:right="418"/>
        <w:rPr>
          <w:rFonts w:ascii="Helvetica Neue Light" w:hAnsi="Helvetica Neue Light"/>
        </w:rPr>
      </w:pPr>
      <w:r>
        <w:rPr>
          <w:rFonts w:ascii="Helvetica Neue Light" w:hAnsi="Helvetica Neue Light"/>
        </w:rPr>
        <w:t>Am Sandtorkai 58</w:t>
      </w:r>
    </w:p>
    <w:p w14:paraId="28BBF143" w14:textId="77777777" w:rsidR="00BD564E" w:rsidRDefault="00BD564E" w:rsidP="00BD564E">
      <w:pPr>
        <w:ind w:right="418"/>
        <w:rPr>
          <w:rFonts w:ascii="Helvetica Neue Light" w:hAnsi="Helvetica Neue Light"/>
        </w:rPr>
      </w:pPr>
    </w:p>
    <w:p w14:paraId="4D2367E3" w14:textId="77777777" w:rsidR="00BD564E" w:rsidRDefault="00BD564E" w:rsidP="00BD564E">
      <w:pPr>
        <w:ind w:right="418"/>
        <w:rPr>
          <w:rFonts w:ascii="Helvetica Neue Light" w:hAnsi="Helvetica Neue Light"/>
        </w:rPr>
      </w:pPr>
      <w:r>
        <w:rPr>
          <w:rFonts w:ascii="Helvetica Neue Light" w:hAnsi="Helvetica Neue Light"/>
        </w:rPr>
        <w:t>20457 Hamburg</w:t>
      </w:r>
    </w:p>
    <w:p w14:paraId="6255536B" w14:textId="77777777" w:rsidR="00BD564E" w:rsidRDefault="00BD564E" w:rsidP="00BD564E">
      <w:pPr>
        <w:ind w:right="418"/>
        <w:rPr>
          <w:rFonts w:ascii="Helvetica Neue Light" w:hAnsi="Helvetica Neue Light"/>
        </w:rPr>
      </w:pPr>
    </w:p>
    <w:p w14:paraId="7E6E158C" w14:textId="77777777" w:rsidR="00BD564E" w:rsidRDefault="00BD564E" w:rsidP="00BD564E">
      <w:pPr>
        <w:ind w:right="418"/>
        <w:rPr>
          <w:rFonts w:ascii="Helvetica Neue Light" w:hAnsi="Helvetica Neue Light"/>
        </w:rPr>
      </w:pPr>
    </w:p>
    <w:p w14:paraId="603D885B" w14:textId="77777777" w:rsidR="00BD564E" w:rsidRDefault="00BD564E" w:rsidP="00BD564E">
      <w:pPr>
        <w:ind w:right="418"/>
        <w:rPr>
          <w:rFonts w:ascii="Helvetica Neue Light" w:hAnsi="Helvetica Neue Light"/>
        </w:rPr>
      </w:pPr>
    </w:p>
    <w:p w14:paraId="33A4E580" w14:textId="77777777" w:rsidR="00BD564E" w:rsidRDefault="00BD564E" w:rsidP="00BD564E">
      <w:pPr>
        <w:ind w:right="418"/>
        <w:rPr>
          <w:rFonts w:ascii="Helvetica Neue Light" w:hAnsi="Helvetica Neue Light"/>
        </w:rPr>
      </w:pPr>
    </w:p>
    <w:p w14:paraId="58051C31" w14:textId="77777777" w:rsidR="00BD564E" w:rsidRDefault="00BD564E" w:rsidP="00BD564E">
      <w:pPr>
        <w:ind w:right="418"/>
        <w:rPr>
          <w:rFonts w:ascii="Helvetica Neue Light" w:hAnsi="Helvetica Neue Light"/>
        </w:rPr>
      </w:pPr>
    </w:p>
    <w:p w14:paraId="57176296" w14:textId="2E9F2DBC" w:rsidR="00BD564E" w:rsidRDefault="00BD564E" w:rsidP="00BD564E">
      <w:pPr>
        <w:ind w:right="10"/>
        <w:jc w:val="right"/>
        <w:rPr>
          <w:rFonts w:ascii="Helvetica Neue Light" w:hAnsi="Helvetica Neue Light"/>
        </w:rPr>
      </w:pPr>
      <w:r>
        <w:rPr>
          <w:rFonts w:ascii="Helvetica Neue Light" w:hAnsi="Helvetica Neue Light"/>
        </w:rPr>
        <w:t xml:space="preserve">Wiesbaden, </w:t>
      </w:r>
      <w:r w:rsidR="000B7069">
        <w:rPr>
          <w:rFonts w:ascii="Helvetica Neue Light" w:hAnsi="Helvetica Neue Light"/>
        </w:rPr>
        <w:t>28</w:t>
      </w:r>
      <w:r w:rsidR="00D054B3">
        <w:rPr>
          <w:rFonts w:ascii="Helvetica Neue Light" w:hAnsi="Helvetica Neue Light"/>
        </w:rPr>
        <w:t>.</w:t>
      </w:r>
      <w:r w:rsidR="000B7069">
        <w:rPr>
          <w:rFonts w:ascii="Helvetica Neue Light" w:hAnsi="Helvetica Neue Light"/>
        </w:rPr>
        <w:t>02</w:t>
      </w:r>
      <w:r>
        <w:rPr>
          <w:rFonts w:ascii="Helvetica Neue Light" w:hAnsi="Helvetica Neue Light"/>
        </w:rPr>
        <w:t>.202</w:t>
      </w:r>
      <w:r w:rsidR="000B7069">
        <w:rPr>
          <w:rFonts w:ascii="Helvetica Neue Light" w:hAnsi="Helvetica Neue Light"/>
        </w:rPr>
        <w:t>5</w:t>
      </w:r>
    </w:p>
    <w:p w14:paraId="372DE5B7" w14:textId="77777777" w:rsidR="00BD564E" w:rsidRDefault="00BD564E" w:rsidP="00BD564E">
      <w:pPr>
        <w:ind w:right="418"/>
        <w:rPr>
          <w:rFonts w:ascii="Helvetica Neue Light" w:hAnsi="Helvetica Neue Light"/>
        </w:rPr>
      </w:pPr>
    </w:p>
    <w:p w14:paraId="76D2736C" w14:textId="7E81B6A5" w:rsidR="00BD564E" w:rsidRPr="00B86DF3" w:rsidRDefault="00BD564E" w:rsidP="00BD564E">
      <w:pPr>
        <w:spacing w:line="312" w:lineRule="auto"/>
        <w:jc w:val="both"/>
        <w:rPr>
          <w:rFonts w:ascii="Helvetica Neue" w:hAnsi="Helvetica Neue"/>
        </w:rPr>
      </w:pPr>
      <w:r w:rsidRPr="0004491C">
        <w:rPr>
          <w:rFonts w:ascii="Helvetica Neue" w:hAnsi="Helvetica Neue"/>
          <w:noProof/>
        </w:rPr>
        <w:t xml:space="preserve">Rechnung </w:t>
      </w:r>
      <w:r>
        <w:rPr>
          <w:rFonts w:ascii="Helvetica Neue" w:hAnsi="Helvetica Neue"/>
          <w:noProof/>
        </w:rPr>
        <w:t>202</w:t>
      </w:r>
      <w:r w:rsidR="000B7069">
        <w:rPr>
          <w:rFonts w:ascii="Helvetica Neue" w:hAnsi="Helvetica Neue"/>
          <w:noProof/>
        </w:rPr>
        <w:t>501</w:t>
      </w:r>
      <w:r w:rsidRPr="0004491C">
        <w:rPr>
          <w:rFonts w:ascii="Helvetica Neue" w:hAnsi="Helvetica Neue"/>
          <w:noProof/>
        </w:rPr>
        <w:t>-0</w:t>
      </w:r>
      <w:r w:rsidR="000B7069">
        <w:rPr>
          <w:rFonts w:ascii="Helvetica Neue" w:hAnsi="Helvetica Neue"/>
          <w:noProof/>
        </w:rPr>
        <w:t>2</w:t>
      </w:r>
    </w:p>
    <w:p w14:paraId="02A2DD31" w14:textId="626EEAB9" w:rsidR="00BD564E" w:rsidRPr="00B86DF3" w:rsidRDefault="000626A2" w:rsidP="00BD564E">
      <w:pPr>
        <w:spacing w:line="312" w:lineRule="auto"/>
        <w:rPr>
          <w:rFonts w:ascii="Helvetica Neue Light" w:hAnsi="Helvetica Neue Light"/>
          <w:sz w:val="22"/>
        </w:rPr>
      </w:pPr>
      <w:r>
        <w:rPr>
          <w:rFonts w:ascii="Helvetica Neue Light" w:hAnsi="Helvetica Neue Light"/>
          <w:sz w:val="22"/>
        </w:rPr>
        <w:t>Leistungszeitraum</w:t>
      </w:r>
      <w:r w:rsidR="00BD564E" w:rsidRPr="00B86DF3">
        <w:rPr>
          <w:rFonts w:ascii="Helvetica Neue Light" w:hAnsi="Helvetica Neue Light"/>
          <w:sz w:val="22"/>
        </w:rPr>
        <w:t xml:space="preserve"> 01.</w:t>
      </w:r>
      <w:r w:rsidR="000B7069">
        <w:rPr>
          <w:rFonts w:ascii="Helvetica Neue Light" w:hAnsi="Helvetica Neue Light"/>
          <w:sz w:val="22"/>
        </w:rPr>
        <w:t>01</w:t>
      </w:r>
      <w:r w:rsidR="00BD564E" w:rsidRPr="00B86DF3">
        <w:rPr>
          <w:rFonts w:ascii="Helvetica Neue Light" w:hAnsi="Helvetica Neue Light"/>
          <w:sz w:val="22"/>
        </w:rPr>
        <w:t>.20</w:t>
      </w:r>
      <w:r w:rsidR="00BD564E">
        <w:rPr>
          <w:rFonts w:ascii="Helvetica Neue Light" w:hAnsi="Helvetica Neue Light"/>
          <w:sz w:val="22"/>
        </w:rPr>
        <w:t>2</w:t>
      </w:r>
      <w:r w:rsidR="000B7069">
        <w:rPr>
          <w:rFonts w:ascii="Helvetica Neue Light" w:hAnsi="Helvetica Neue Light"/>
          <w:sz w:val="22"/>
        </w:rPr>
        <w:t>5</w:t>
      </w:r>
      <w:r w:rsidR="00BD564E" w:rsidRPr="00B86DF3">
        <w:rPr>
          <w:rFonts w:ascii="Helvetica Neue Light" w:hAnsi="Helvetica Neue Light"/>
          <w:sz w:val="22"/>
        </w:rPr>
        <w:t xml:space="preserve"> bis </w:t>
      </w:r>
      <w:r w:rsidR="00DB606D">
        <w:rPr>
          <w:rFonts w:ascii="Helvetica Neue Light" w:hAnsi="Helvetica Neue Light"/>
          <w:sz w:val="22"/>
        </w:rPr>
        <w:t>3</w:t>
      </w:r>
      <w:r w:rsidR="00161733">
        <w:rPr>
          <w:rFonts w:ascii="Helvetica Neue Light" w:hAnsi="Helvetica Neue Light"/>
          <w:sz w:val="22"/>
        </w:rPr>
        <w:t>1</w:t>
      </w:r>
      <w:r w:rsidR="00BD564E" w:rsidRPr="00B86DF3">
        <w:rPr>
          <w:rFonts w:ascii="Helvetica Neue Light" w:hAnsi="Helvetica Neue Light"/>
          <w:sz w:val="22"/>
        </w:rPr>
        <w:t>.</w:t>
      </w:r>
      <w:r w:rsidR="00161733">
        <w:rPr>
          <w:rFonts w:ascii="Helvetica Neue Light" w:hAnsi="Helvetica Neue Light"/>
          <w:sz w:val="22"/>
        </w:rPr>
        <w:t>01</w:t>
      </w:r>
      <w:r w:rsidR="00BD564E" w:rsidRPr="00B86DF3">
        <w:rPr>
          <w:rFonts w:ascii="Helvetica Neue Light" w:hAnsi="Helvetica Neue Light"/>
          <w:sz w:val="22"/>
        </w:rPr>
        <w:t>.20</w:t>
      </w:r>
      <w:r w:rsidR="00BD564E">
        <w:rPr>
          <w:rFonts w:ascii="Helvetica Neue Light" w:hAnsi="Helvetica Neue Light"/>
          <w:sz w:val="22"/>
        </w:rPr>
        <w:t>2</w:t>
      </w:r>
      <w:r w:rsidR="00161733">
        <w:rPr>
          <w:rFonts w:ascii="Helvetica Neue Light" w:hAnsi="Helvetica Neue Light"/>
          <w:sz w:val="22"/>
        </w:rPr>
        <w:t>5</w:t>
      </w:r>
    </w:p>
    <w:p w14:paraId="3D0C4418" w14:textId="77777777" w:rsidR="00BD564E" w:rsidRDefault="00BD564E" w:rsidP="00BD564E">
      <w:pPr>
        <w:ind w:right="418"/>
        <w:rPr>
          <w:rFonts w:ascii="Helvetica Neue Light" w:hAnsi="Helvetica Neue Light"/>
        </w:rPr>
      </w:pPr>
    </w:p>
    <w:tbl>
      <w:tblPr>
        <w:tblStyle w:val="Tabellenraster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7"/>
        <w:gridCol w:w="3446"/>
        <w:gridCol w:w="3447"/>
        <w:gridCol w:w="1843"/>
      </w:tblGrid>
      <w:tr w:rsidR="00BD564E" w:rsidRPr="00335091" w14:paraId="6868F264" w14:textId="77777777" w:rsidTr="00C16746">
        <w:tc>
          <w:tcPr>
            <w:tcW w:w="757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A9D1567" w14:textId="77777777" w:rsidR="00BD564E" w:rsidRPr="00335091" w:rsidRDefault="00BD564E" w:rsidP="00C16746">
            <w:pPr>
              <w:ind w:right="-56"/>
              <w:rPr>
                <w:rFonts w:ascii="Helvetica Neue" w:hAnsi="Helvetica Neue" w:cs="Times New Roman (Textkörper CS)"/>
                <w:caps/>
                <w:sz w:val="18"/>
                <w:szCs w:val="18"/>
              </w:rPr>
            </w:pPr>
            <w:r w:rsidRPr="00335091">
              <w:rPr>
                <w:rFonts w:ascii="Helvetica Neue" w:hAnsi="Helvetica Neue" w:cs="Times New Roman (Textkörper CS)"/>
                <w:caps/>
                <w:sz w:val="18"/>
                <w:szCs w:val="18"/>
              </w:rPr>
              <w:t>Pos</w:t>
            </w:r>
          </w:p>
        </w:tc>
        <w:tc>
          <w:tcPr>
            <w:tcW w:w="6893" w:type="dxa"/>
            <w:gridSpan w:val="2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74AE23E" w14:textId="77777777" w:rsidR="00BD564E" w:rsidRPr="00335091" w:rsidRDefault="00BD564E" w:rsidP="00C16746">
            <w:pPr>
              <w:ind w:right="418"/>
              <w:rPr>
                <w:rFonts w:ascii="Helvetica Neue" w:hAnsi="Helvetica Neue" w:cs="Times New Roman (Textkörper CS)"/>
                <w:caps/>
                <w:sz w:val="18"/>
                <w:szCs w:val="18"/>
              </w:rPr>
            </w:pPr>
            <w:r w:rsidRPr="00335091">
              <w:rPr>
                <w:rFonts w:ascii="Helvetica Neue" w:hAnsi="Helvetica Neue" w:cs="Times New Roman (Textkörper CS)"/>
                <w:caps/>
                <w:sz w:val="18"/>
                <w:szCs w:val="18"/>
              </w:rPr>
              <w:t>Bezeichnung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ED6257D" w14:textId="77777777" w:rsidR="00BD564E" w:rsidRPr="00335091" w:rsidRDefault="00BD564E" w:rsidP="00C16746">
            <w:pPr>
              <w:ind w:right="40"/>
              <w:jc w:val="right"/>
              <w:rPr>
                <w:rFonts w:ascii="Helvetica Neue" w:hAnsi="Helvetica Neue" w:cs="Times New Roman (Textkörper CS)"/>
                <w:caps/>
                <w:sz w:val="18"/>
                <w:szCs w:val="18"/>
              </w:rPr>
            </w:pPr>
            <w:r w:rsidRPr="00335091">
              <w:rPr>
                <w:rFonts w:ascii="Helvetica Neue" w:hAnsi="Helvetica Neue" w:cs="Times New Roman (Textkörper CS)"/>
                <w:caps/>
                <w:sz w:val="18"/>
                <w:szCs w:val="18"/>
              </w:rPr>
              <w:t>Betrag</w:t>
            </w:r>
          </w:p>
        </w:tc>
      </w:tr>
      <w:tr w:rsidR="00D422A8" w:rsidRPr="00335091" w14:paraId="3D3B2DEC" w14:textId="77777777" w:rsidTr="00C16746">
        <w:tc>
          <w:tcPr>
            <w:tcW w:w="75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592F5086" w14:textId="266EFC7E" w:rsidR="00D422A8" w:rsidRPr="00335091" w:rsidRDefault="00D422A8" w:rsidP="00D422A8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  <w:r w:rsidRPr="00335091">
              <w:rPr>
                <w:rFonts w:ascii="Helvetica Neue Light" w:hAnsi="Helvetica Neue Light"/>
                <w:sz w:val="22"/>
                <w:szCs w:val="22"/>
              </w:rPr>
              <w:t>1</w:t>
            </w:r>
          </w:p>
        </w:tc>
        <w:tc>
          <w:tcPr>
            <w:tcW w:w="6893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730F7EE" w14:textId="7B3B5B02" w:rsidR="00D422A8" w:rsidRDefault="00686990" w:rsidP="00D422A8">
            <w:pPr>
              <w:ind w:right="42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Team- &amp; P</w:t>
            </w:r>
            <w:r w:rsidR="005D7681">
              <w:rPr>
                <w:rFonts w:ascii="Helvetica Neue Light" w:hAnsi="Helvetica Neue Light"/>
                <w:sz w:val="22"/>
                <w:szCs w:val="22"/>
              </w:rPr>
              <w:t>rojektmanagement und Konzeption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CA4115E" w14:textId="039A5BA8" w:rsidR="00D422A8" w:rsidRPr="00F56291" w:rsidRDefault="00604C19" w:rsidP="00D422A8">
            <w:pPr>
              <w:ind w:right="40"/>
              <w:jc w:val="right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16.450,00</w:t>
            </w:r>
            <w:r w:rsidR="00551B28">
              <w:rPr>
                <w:rFonts w:ascii="Helvetica Neue Light" w:hAnsi="Helvetica Neue Light"/>
                <w:sz w:val="22"/>
                <w:szCs w:val="22"/>
              </w:rPr>
              <w:t xml:space="preserve"> </w:t>
            </w:r>
            <w:r>
              <w:rPr>
                <w:rFonts w:ascii="Helvetica Neue Light" w:hAnsi="Helvetica Neue Light"/>
                <w:sz w:val="22"/>
                <w:szCs w:val="22"/>
              </w:rPr>
              <w:t>€</w:t>
            </w:r>
          </w:p>
        </w:tc>
      </w:tr>
      <w:tr w:rsidR="00D422A8" w:rsidRPr="00335091" w14:paraId="44AAB43D" w14:textId="77777777" w:rsidTr="00C16746">
        <w:tc>
          <w:tcPr>
            <w:tcW w:w="75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400ED5A" w14:textId="0AD924D9" w:rsidR="00D422A8" w:rsidRPr="00335091" w:rsidRDefault="00D422A8" w:rsidP="00D422A8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  <w:r w:rsidRPr="00335091">
              <w:rPr>
                <w:rFonts w:ascii="Helvetica Neue Light" w:hAnsi="Helvetica Neue Light"/>
                <w:sz w:val="22"/>
                <w:szCs w:val="22"/>
              </w:rPr>
              <w:t>2</w:t>
            </w:r>
          </w:p>
        </w:tc>
        <w:tc>
          <w:tcPr>
            <w:tcW w:w="6893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529E5442" w14:textId="35ECC108" w:rsidR="00D422A8" w:rsidRDefault="00411498" w:rsidP="00D422A8">
            <w:pPr>
              <w:ind w:right="42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Senior FileMaker Entwickler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F135B85" w14:textId="052F5346" w:rsidR="00D422A8" w:rsidRPr="00F56291" w:rsidRDefault="00867B7C" w:rsidP="00D422A8">
            <w:pPr>
              <w:ind w:right="40"/>
              <w:jc w:val="right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8.</w:t>
            </w:r>
            <w:r w:rsidR="00F05A16">
              <w:rPr>
                <w:rFonts w:ascii="Helvetica Neue Light" w:hAnsi="Helvetica Neue Light"/>
                <w:sz w:val="22"/>
                <w:szCs w:val="22"/>
              </w:rPr>
              <w:t>300,00</w:t>
            </w:r>
            <w:r w:rsidR="00551B28">
              <w:rPr>
                <w:rFonts w:ascii="Helvetica Neue Light" w:hAnsi="Helvetica Neue Light"/>
                <w:sz w:val="22"/>
                <w:szCs w:val="22"/>
              </w:rPr>
              <w:t xml:space="preserve"> </w:t>
            </w:r>
            <w:r w:rsidR="002A778A">
              <w:rPr>
                <w:rFonts w:ascii="Helvetica Neue Light" w:hAnsi="Helvetica Neue Light"/>
                <w:sz w:val="22"/>
                <w:szCs w:val="22"/>
              </w:rPr>
              <w:t>€</w:t>
            </w:r>
          </w:p>
        </w:tc>
      </w:tr>
      <w:tr w:rsidR="00D422A8" w:rsidRPr="00335091" w14:paraId="2B17382A" w14:textId="77777777" w:rsidTr="001E13E5">
        <w:tc>
          <w:tcPr>
            <w:tcW w:w="757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D27D932" w14:textId="63CFC2E0" w:rsidR="00D422A8" w:rsidRPr="00335091" w:rsidRDefault="00D422A8" w:rsidP="00D422A8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3</w:t>
            </w:r>
          </w:p>
        </w:tc>
        <w:tc>
          <w:tcPr>
            <w:tcW w:w="6893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1CC4181A" w14:textId="73DB1289" w:rsidR="00D422A8" w:rsidRPr="00335091" w:rsidRDefault="00D422A8" w:rsidP="00D422A8">
            <w:pPr>
              <w:ind w:right="42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 xml:space="preserve">Junior </w:t>
            </w:r>
            <w:r w:rsidR="00B7679F">
              <w:rPr>
                <w:rFonts w:ascii="Helvetica Neue Light" w:hAnsi="Helvetica Neue Light"/>
                <w:sz w:val="22"/>
                <w:szCs w:val="22"/>
              </w:rPr>
              <w:t>FileMaker E</w:t>
            </w:r>
            <w:r>
              <w:rPr>
                <w:rFonts w:ascii="Helvetica Neue Light" w:hAnsi="Helvetica Neue Light"/>
                <w:sz w:val="22"/>
                <w:szCs w:val="22"/>
              </w:rPr>
              <w:t>ntwickler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29DD551E" w14:textId="6540E21D" w:rsidR="00D422A8" w:rsidRPr="00335091" w:rsidRDefault="00604C19" w:rsidP="00D422A8">
            <w:pPr>
              <w:ind w:right="40"/>
              <w:jc w:val="right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1.</w:t>
            </w:r>
            <w:r w:rsidR="008561EA">
              <w:rPr>
                <w:rFonts w:ascii="Helvetica Neue Light" w:hAnsi="Helvetica Neue Light"/>
                <w:sz w:val="22"/>
                <w:szCs w:val="22"/>
              </w:rPr>
              <w:t>3</w:t>
            </w:r>
            <w:r w:rsidR="002B354A">
              <w:rPr>
                <w:rFonts w:ascii="Helvetica Neue Light" w:hAnsi="Helvetica Neue Light"/>
                <w:sz w:val="22"/>
                <w:szCs w:val="22"/>
              </w:rPr>
              <w:t>0</w:t>
            </w:r>
            <w:r w:rsidR="002D7988">
              <w:rPr>
                <w:rFonts w:ascii="Helvetica Neue Light" w:hAnsi="Helvetica Neue Light"/>
                <w:sz w:val="22"/>
                <w:szCs w:val="22"/>
              </w:rPr>
              <w:t>0</w:t>
            </w:r>
            <w:r>
              <w:rPr>
                <w:rFonts w:ascii="Helvetica Neue Light" w:hAnsi="Helvetica Neue Light"/>
                <w:sz w:val="22"/>
                <w:szCs w:val="22"/>
              </w:rPr>
              <w:t>,00</w:t>
            </w:r>
            <w:r w:rsidR="00551B28">
              <w:rPr>
                <w:rFonts w:ascii="Helvetica Neue Light" w:hAnsi="Helvetica Neue Light"/>
                <w:sz w:val="22"/>
                <w:szCs w:val="22"/>
              </w:rPr>
              <w:t xml:space="preserve"> </w:t>
            </w:r>
            <w:r w:rsidR="00D422A8">
              <w:rPr>
                <w:rFonts w:ascii="Helvetica Neue Light" w:hAnsi="Helvetica Neue Light"/>
                <w:sz w:val="22"/>
                <w:szCs w:val="22"/>
              </w:rPr>
              <w:t>€</w:t>
            </w:r>
          </w:p>
        </w:tc>
      </w:tr>
      <w:tr w:rsidR="00C55CF6" w:rsidRPr="00335091" w14:paraId="5B811DE3" w14:textId="77777777" w:rsidTr="001E13E5">
        <w:tc>
          <w:tcPr>
            <w:tcW w:w="757" w:type="dxa"/>
            <w:tcBorders>
              <w:top w:val="single" w:sz="4" w:space="0" w:color="auto"/>
              <w:bottom w:val="single" w:sz="2" w:space="0" w:color="auto"/>
            </w:tcBorders>
            <w:tcMar>
              <w:top w:w="113" w:type="dxa"/>
              <w:bottom w:w="113" w:type="dxa"/>
            </w:tcMar>
          </w:tcPr>
          <w:p w14:paraId="033E19F8" w14:textId="69F5CF56" w:rsidR="00C55CF6" w:rsidRDefault="00E879FE" w:rsidP="00C55CF6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4</w:t>
            </w:r>
          </w:p>
        </w:tc>
        <w:tc>
          <w:tcPr>
            <w:tcW w:w="6893" w:type="dxa"/>
            <w:gridSpan w:val="2"/>
            <w:tcBorders>
              <w:top w:val="single" w:sz="4" w:space="0" w:color="auto"/>
              <w:bottom w:val="single" w:sz="2" w:space="0" w:color="auto"/>
            </w:tcBorders>
            <w:tcMar>
              <w:top w:w="113" w:type="dxa"/>
              <w:bottom w:w="113" w:type="dxa"/>
            </w:tcMar>
          </w:tcPr>
          <w:p w14:paraId="0076E6A9" w14:textId="248304CC" w:rsidR="00C55CF6" w:rsidRDefault="00C55CF6" w:rsidP="00C55CF6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  <w:r w:rsidRPr="00D4675E">
              <w:rPr>
                <w:rFonts w:ascii="Helvetica Neue Light" w:hAnsi="Helvetica Neue Light"/>
                <w:sz w:val="22"/>
                <w:szCs w:val="22"/>
              </w:rPr>
              <w:t xml:space="preserve">Serveradministration und AWS-Services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2" w:space="0" w:color="auto"/>
            </w:tcBorders>
            <w:tcMar>
              <w:top w:w="113" w:type="dxa"/>
              <w:bottom w:w="113" w:type="dxa"/>
            </w:tcMar>
          </w:tcPr>
          <w:p w14:paraId="6C7B9146" w14:textId="026484A2" w:rsidR="00C55CF6" w:rsidRDefault="00777ED1" w:rsidP="00C55CF6">
            <w:pPr>
              <w:ind w:right="40"/>
              <w:jc w:val="right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2.851,20</w:t>
            </w:r>
            <w:r w:rsidR="00551B28">
              <w:rPr>
                <w:rFonts w:ascii="Helvetica Neue Light" w:hAnsi="Helvetica Neue Light"/>
                <w:sz w:val="22"/>
                <w:szCs w:val="22"/>
              </w:rPr>
              <w:t xml:space="preserve"> </w:t>
            </w:r>
            <w:r w:rsidR="00C55CF6">
              <w:rPr>
                <w:rFonts w:ascii="Helvetica Neue Light" w:hAnsi="Helvetica Neue Light"/>
                <w:sz w:val="22"/>
                <w:szCs w:val="22"/>
              </w:rPr>
              <w:t>€</w:t>
            </w:r>
          </w:p>
        </w:tc>
      </w:tr>
      <w:tr w:rsidR="00D422A8" w:rsidRPr="00335091" w14:paraId="6973D23F" w14:textId="77777777" w:rsidTr="001E13E5">
        <w:tc>
          <w:tcPr>
            <w:tcW w:w="757" w:type="dxa"/>
            <w:tcBorders>
              <w:top w:val="single" w:sz="2" w:space="0" w:color="auto"/>
              <w:bottom w:val="single" w:sz="2" w:space="0" w:color="auto"/>
            </w:tcBorders>
            <w:tcMar>
              <w:top w:w="113" w:type="dxa"/>
              <w:bottom w:w="113" w:type="dxa"/>
            </w:tcMar>
          </w:tcPr>
          <w:p w14:paraId="34D27C0D" w14:textId="67ADE939" w:rsidR="00D422A8" w:rsidRPr="00335091" w:rsidRDefault="00E879FE" w:rsidP="00D422A8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5</w:t>
            </w:r>
          </w:p>
        </w:tc>
        <w:tc>
          <w:tcPr>
            <w:tcW w:w="6893" w:type="dxa"/>
            <w:gridSpan w:val="2"/>
            <w:tcBorders>
              <w:top w:val="single" w:sz="2" w:space="0" w:color="auto"/>
              <w:bottom w:val="single" w:sz="2" w:space="0" w:color="auto"/>
            </w:tcBorders>
            <w:tcMar>
              <w:top w:w="113" w:type="dxa"/>
              <w:bottom w:w="113" w:type="dxa"/>
            </w:tcMar>
          </w:tcPr>
          <w:p w14:paraId="09EDBB91" w14:textId="6EC531DF" w:rsidR="00D422A8" w:rsidRPr="00335091" w:rsidRDefault="00D422A8" w:rsidP="00D422A8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Mobile Softwareentwickler</w:t>
            </w:r>
            <w:r w:rsidRPr="00335091">
              <w:rPr>
                <w:rFonts w:ascii="Helvetica Neue Light" w:hAnsi="Helvetica Neue Light"/>
                <w:sz w:val="22"/>
                <w:szCs w:val="22"/>
              </w:rPr>
              <w:t xml:space="preserve"> </w:t>
            </w:r>
          </w:p>
        </w:tc>
        <w:tc>
          <w:tcPr>
            <w:tcW w:w="1843" w:type="dxa"/>
            <w:tcBorders>
              <w:top w:val="single" w:sz="2" w:space="0" w:color="auto"/>
              <w:bottom w:val="single" w:sz="2" w:space="0" w:color="auto"/>
            </w:tcBorders>
            <w:tcMar>
              <w:top w:w="113" w:type="dxa"/>
              <w:bottom w:w="113" w:type="dxa"/>
            </w:tcMar>
          </w:tcPr>
          <w:p w14:paraId="0041700A" w14:textId="440802E9" w:rsidR="00D422A8" w:rsidRPr="00335091" w:rsidRDefault="00202149" w:rsidP="00D422A8">
            <w:pPr>
              <w:ind w:right="40"/>
              <w:jc w:val="right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5.083,19</w:t>
            </w:r>
            <w:r w:rsidR="00551B28">
              <w:rPr>
                <w:rFonts w:ascii="Helvetica Neue Light" w:hAnsi="Helvetica Neue Light"/>
                <w:sz w:val="22"/>
                <w:szCs w:val="22"/>
              </w:rPr>
              <w:t xml:space="preserve"> </w:t>
            </w:r>
            <w:r w:rsidR="00D422A8" w:rsidRPr="00335091">
              <w:rPr>
                <w:rFonts w:ascii="Helvetica Neue Light" w:hAnsi="Helvetica Neue Light"/>
                <w:sz w:val="22"/>
                <w:szCs w:val="22"/>
              </w:rPr>
              <w:t>€</w:t>
            </w:r>
          </w:p>
        </w:tc>
      </w:tr>
      <w:tr w:rsidR="009A3D5D" w:rsidRPr="00335091" w14:paraId="3BE4FD02" w14:textId="77777777" w:rsidTr="001E13E5">
        <w:tc>
          <w:tcPr>
            <w:tcW w:w="757" w:type="dxa"/>
            <w:tcBorders>
              <w:top w:val="single" w:sz="2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790FAB85" w14:textId="5ACB1569" w:rsidR="009A3D5D" w:rsidRDefault="009A3D5D" w:rsidP="00D422A8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6</w:t>
            </w:r>
          </w:p>
        </w:tc>
        <w:tc>
          <w:tcPr>
            <w:tcW w:w="6893" w:type="dxa"/>
            <w:gridSpan w:val="2"/>
            <w:tcBorders>
              <w:top w:val="single" w:sz="2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693418AE" w14:textId="5012A51B" w:rsidR="009A3D5D" w:rsidRPr="00F05C0F" w:rsidRDefault="0000226A" w:rsidP="00D422A8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  <w:r w:rsidRPr="00F05C0F">
              <w:rPr>
                <w:rFonts w:ascii="Helvetica Neue Light" w:hAnsi="Helvetica Neue Light"/>
                <w:sz w:val="22"/>
                <w:szCs w:val="22"/>
              </w:rPr>
              <w:t>2</w:t>
            </w:r>
            <w:r w:rsidR="00E60832" w:rsidRPr="00F05C0F">
              <w:rPr>
                <w:rFonts w:ascii="Helvetica Neue Light" w:hAnsi="Helvetica Neue Light"/>
                <w:sz w:val="22"/>
                <w:szCs w:val="22"/>
              </w:rPr>
              <w:t xml:space="preserve">. </w:t>
            </w:r>
            <w:r w:rsidR="000D1017" w:rsidRPr="00F05C0F">
              <w:rPr>
                <w:rFonts w:ascii="Helvetica Neue Light" w:hAnsi="Helvetica Neue Light"/>
                <w:sz w:val="22"/>
                <w:szCs w:val="22"/>
              </w:rPr>
              <w:t>Mobile Softw</w:t>
            </w:r>
            <w:r w:rsidRPr="00F05C0F">
              <w:rPr>
                <w:rFonts w:ascii="Helvetica Neue Light" w:hAnsi="Helvetica Neue Light"/>
                <w:sz w:val="22"/>
                <w:szCs w:val="22"/>
              </w:rPr>
              <w:t>areentwickler, QA-und Business Analyst Services</w:t>
            </w:r>
            <w:r w:rsidR="00F05C0F" w:rsidRPr="00F05C0F">
              <w:rPr>
                <w:rFonts w:ascii="Helvetica Neue Light" w:hAnsi="Helvetica Neue Light"/>
                <w:sz w:val="22"/>
                <w:szCs w:val="22"/>
              </w:rPr>
              <w:t xml:space="preserve"> </w:t>
            </w:r>
            <w:r w:rsidR="00551B40">
              <w:rPr>
                <w:rFonts w:ascii="Helvetica Neue Light" w:hAnsi="Helvetica Neue Light"/>
                <w:sz w:val="22"/>
                <w:szCs w:val="22"/>
              </w:rPr>
              <w:t>inkl. Korrektur aus Juni 2024</w:t>
            </w:r>
          </w:p>
        </w:tc>
        <w:tc>
          <w:tcPr>
            <w:tcW w:w="1843" w:type="dxa"/>
            <w:tcBorders>
              <w:top w:val="single" w:sz="2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0EA3C5B9" w14:textId="35EF9A87" w:rsidR="009A3D5D" w:rsidRPr="00854C62" w:rsidRDefault="00A23670" w:rsidP="00D422A8">
            <w:pPr>
              <w:ind w:right="40"/>
              <w:jc w:val="right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1.551,41</w:t>
            </w:r>
            <w:r w:rsidR="00551B28">
              <w:rPr>
                <w:rFonts w:ascii="Helvetica Neue Light" w:hAnsi="Helvetica Neue Light"/>
                <w:sz w:val="22"/>
                <w:szCs w:val="22"/>
              </w:rPr>
              <w:t xml:space="preserve"> </w:t>
            </w:r>
            <w:r w:rsidR="00B93562">
              <w:rPr>
                <w:rFonts w:ascii="Helvetica Neue Light" w:hAnsi="Helvetica Neue Light"/>
                <w:sz w:val="22"/>
                <w:szCs w:val="22"/>
              </w:rPr>
              <w:t>€</w:t>
            </w:r>
          </w:p>
        </w:tc>
      </w:tr>
      <w:tr w:rsidR="00EC7C86" w:rsidRPr="0001261B" w14:paraId="68D11EE8" w14:textId="77777777" w:rsidTr="001E13E5">
        <w:tc>
          <w:tcPr>
            <w:tcW w:w="757" w:type="dxa"/>
            <w:vMerge w:val="restart"/>
            <w:tcBorders>
              <w:top w:val="single" w:sz="4" w:space="0" w:color="auto"/>
            </w:tcBorders>
            <w:tcMar>
              <w:top w:w="113" w:type="dxa"/>
              <w:bottom w:w="113" w:type="dxa"/>
            </w:tcMar>
          </w:tcPr>
          <w:p w14:paraId="1B55B7F2" w14:textId="77777777" w:rsidR="00EC7C86" w:rsidRPr="00335091" w:rsidRDefault="00EC7C86" w:rsidP="00EC7C86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</w:p>
        </w:tc>
        <w:tc>
          <w:tcPr>
            <w:tcW w:w="3446" w:type="dxa"/>
            <w:tcBorders>
              <w:top w:val="single" w:sz="4" w:space="0" w:color="auto"/>
            </w:tcBorders>
            <w:tcMar>
              <w:top w:w="113" w:type="dxa"/>
              <w:bottom w:w="113" w:type="dxa"/>
            </w:tcMar>
          </w:tcPr>
          <w:p w14:paraId="427E86D8" w14:textId="77777777" w:rsidR="00EC7C86" w:rsidRPr="00335091" w:rsidRDefault="00EC7C86" w:rsidP="00EC7C86">
            <w:pPr>
              <w:ind w:right="418"/>
              <w:jc w:val="right"/>
              <w:rPr>
                <w:rFonts w:ascii="Helvetica Neue Light" w:hAnsi="Helvetica Neue Light"/>
                <w:sz w:val="22"/>
                <w:szCs w:val="22"/>
              </w:rPr>
            </w:pPr>
          </w:p>
        </w:tc>
        <w:tc>
          <w:tcPr>
            <w:tcW w:w="3447" w:type="dxa"/>
            <w:tcBorders>
              <w:top w:val="single" w:sz="4" w:space="0" w:color="auto"/>
              <w:bottom w:val="single" w:sz="4" w:space="0" w:color="auto"/>
            </w:tcBorders>
          </w:tcPr>
          <w:p w14:paraId="0B07F4B3" w14:textId="77777777" w:rsidR="00EC7C86" w:rsidRPr="00335091" w:rsidRDefault="00EC7C86" w:rsidP="00EC7C86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Netto-Rechnungsbetrag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14:paraId="4B431D8A" w14:textId="41336D34" w:rsidR="00EC7C86" w:rsidRPr="00491423" w:rsidRDefault="005C5F93" w:rsidP="00EC7C86">
            <w:pPr>
              <w:ind w:right="40"/>
              <w:jc w:val="right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fldChar w:fldCharType="begin"/>
            </w:r>
            <w:r>
              <w:rPr>
                <w:rFonts w:ascii="Helvetica Neue Light" w:hAnsi="Helvetica Neue Light"/>
                <w:sz w:val="22"/>
                <w:szCs w:val="22"/>
              </w:rPr>
              <w:instrText xml:space="preserve"> =SUM(ABOVE) </w:instrText>
            </w:r>
            <w:r>
              <w:rPr>
                <w:rFonts w:ascii="Helvetica Neue Light" w:hAnsi="Helvetica Neue Light"/>
                <w:sz w:val="22"/>
                <w:szCs w:val="22"/>
              </w:rPr>
              <w:fldChar w:fldCharType="separate"/>
            </w:r>
            <w:r>
              <w:rPr>
                <w:rFonts w:ascii="Helvetica Neue Light" w:hAnsi="Helvetica Neue Light"/>
                <w:noProof/>
                <w:sz w:val="22"/>
                <w:szCs w:val="22"/>
              </w:rPr>
              <w:t>35.535,80 €</w:t>
            </w:r>
            <w:r>
              <w:rPr>
                <w:rFonts w:ascii="Helvetica Neue Light" w:hAnsi="Helvetica Neue Light"/>
                <w:sz w:val="22"/>
                <w:szCs w:val="22"/>
              </w:rPr>
              <w:fldChar w:fldCharType="end"/>
            </w:r>
          </w:p>
        </w:tc>
      </w:tr>
      <w:tr w:rsidR="00EC7C86" w:rsidRPr="0001261B" w14:paraId="4BEA241F" w14:textId="77777777" w:rsidTr="00E6163E">
        <w:tc>
          <w:tcPr>
            <w:tcW w:w="757" w:type="dxa"/>
            <w:vMerge/>
            <w:tcMar>
              <w:top w:w="113" w:type="dxa"/>
              <w:bottom w:w="113" w:type="dxa"/>
            </w:tcMar>
          </w:tcPr>
          <w:p w14:paraId="399B9A13" w14:textId="77777777" w:rsidR="00EC7C86" w:rsidRPr="00335091" w:rsidRDefault="00EC7C86" w:rsidP="00EC7C86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</w:p>
        </w:tc>
        <w:tc>
          <w:tcPr>
            <w:tcW w:w="3446" w:type="dxa"/>
            <w:tcMar>
              <w:top w:w="113" w:type="dxa"/>
              <w:bottom w:w="113" w:type="dxa"/>
            </w:tcMar>
          </w:tcPr>
          <w:p w14:paraId="2172A50B" w14:textId="77777777" w:rsidR="00EC7C86" w:rsidRPr="00335091" w:rsidRDefault="00EC7C86" w:rsidP="00EC7C86">
            <w:pPr>
              <w:ind w:right="418"/>
              <w:jc w:val="right"/>
              <w:rPr>
                <w:rFonts w:ascii="Helvetica Neue Light" w:hAnsi="Helvetica Neue Light"/>
                <w:sz w:val="22"/>
                <w:szCs w:val="22"/>
              </w:rPr>
            </w:pPr>
          </w:p>
        </w:tc>
        <w:tc>
          <w:tcPr>
            <w:tcW w:w="3447" w:type="dxa"/>
            <w:tcBorders>
              <w:top w:val="single" w:sz="4" w:space="0" w:color="auto"/>
              <w:bottom w:val="single" w:sz="8" w:space="0" w:color="auto"/>
            </w:tcBorders>
          </w:tcPr>
          <w:p w14:paraId="46325E2E" w14:textId="77777777" w:rsidR="00EC7C86" w:rsidRPr="00335091" w:rsidRDefault="00EC7C86" w:rsidP="00EC7C86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Umsatzsteuer 19%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8" w:space="0" w:color="auto"/>
            </w:tcBorders>
            <w:tcMar>
              <w:top w:w="113" w:type="dxa"/>
              <w:bottom w:w="113" w:type="dxa"/>
            </w:tcMar>
          </w:tcPr>
          <w:p w14:paraId="1553D39E" w14:textId="1C3DD306" w:rsidR="00EC7C86" w:rsidRPr="00491423" w:rsidRDefault="005C5F93" w:rsidP="00EC7C86">
            <w:pPr>
              <w:ind w:right="40"/>
              <w:jc w:val="right"/>
              <w:rPr>
                <w:rFonts w:ascii="Helvetica Neue Light" w:hAnsi="Helvetica Neue Light"/>
                <w:sz w:val="22"/>
                <w:szCs w:val="22"/>
              </w:rPr>
            </w:pPr>
            <w:r>
              <w:rPr>
                <w:rFonts w:ascii="Helvetica Neue Light" w:hAnsi="Helvetica Neue Light"/>
                <w:sz w:val="22"/>
                <w:szCs w:val="22"/>
              </w:rPr>
              <w:t>6.751</w:t>
            </w:r>
            <w:r w:rsidR="00551B28">
              <w:rPr>
                <w:rFonts w:ascii="Helvetica Neue Light" w:hAnsi="Helvetica Neue Light"/>
                <w:sz w:val="22"/>
                <w:szCs w:val="22"/>
              </w:rPr>
              <w:t>,80 €</w:t>
            </w:r>
          </w:p>
        </w:tc>
      </w:tr>
      <w:tr w:rsidR="00EC7C86" w:rsidRPr="00A47883" w14:paraId="38331AE4" w14:textId="77777777" w:rsidTr="00E6163E">
        <w:tc>
          <w:tcPr>
            <w:tcW w:w="757" w:type="dxa"/>
            <w:vMerge/>
            <w:tcMar>
              <w:top w:w="113" w:type="dxa"/>
              <w:bottom w:w="113" w:type="dxa"/>
            </w:tcMar>
          </w:tcPr>
          <w:p w14:paraId="70789D4A" w14:textId="77777777" w:rsidR="00EC7C86" w:rsidRPr="00335091" w:rsidRDefault="00EC7C86" w:rsidP="00EC7C86">
            <w:pPr>
              <w:ind w:right="418"/>
              <w:rPr>
                <w:rFonts w:ascii="Helvetica Neue Light" w:hAnsi="Helvetica Neue Light"/>
                <w:sz w:val="22"/>
                <w:szCs w:val="22"/>
              </w:rPr>
            </w:pPr>
          </w:p>
        </w:tc>
        <w:tc>
          <w:tcPr>
            <w:tcW w:w="3446" w:type="dxa"/>
            <w:tcMar>
              <w:top w:w="113" w:type="dxa"/>
              <w:bottom w:w="113" w:type="dxa"/>
            </w:tcMar>
          </w:tcPr>
          <w:p w14:paraId="5E370C87" w14:textId="77777777" w:rsidR="00EC7C86" w:rsidRDefault="00EC7C86" w:rsidP="00EC7C86">
            <w:pPr>
              <w:ind w:right="418"/>
              <w:jc w:val="right"/>
              <w:rPr>
                <w:rFonts w:ascii="Helvetica Neue Light" w:hAnsi="Helvetica Neue Light"/>
                <w:sz w:val="22"/>
                <w:szCs w:val="22"/>
              </w:rPr>
            </w:pPr>
          </w:p>
        </w:tc>
        <w:tc>
          <w:tcPr>
            <w:tcW w:w="3447" w:type="dxa"/>
            <w:tcBorders>
              <w:top w:val="single" w:sz="8" w:space="0" w:color="auto"/>
              <w:bottom w:val="double" w:sz="4" w:space="0" w:color="auto"/>
            </w:tcBorders>
          </w:tcPr>
          <w:p w14:paraId="00E87F92" w14:textId="77777777" w:rsidR="00EC7C86" w:rsidRPr="00A42876" w:rsidRDefault="00EC7C86" w:rsidP="00EC7C86">
            <w:pPr>
              <w:spacing w:line="264" w:lineRule="auto"/>
              <w:ind w:right="418"/>
              <w:rPr>
                <w:rFonts w:ascii="Helvetica Neue" w:hAnsi="Helvetica Neue"/>
                <w:sz w:val="22"/>
                <w:szCs w:val="22"/>
              </w:rPr>
            </w:pPr>
            <w:r w:rsidRPr="00A42876">
              <w:rPr>
                <w:rFonts w:ascii="Helvetica Neue" w:hAnsi="Helvetica Neue"/>
                <w:sz w:val="22"/>
                <w:szCs w:val="22"/>
              </w:rPr>
              <w:t>Brutto-Rechnungsbetrag</w:t>
            </w:r>
          </w:p>
        </w:tc>
        <w:tc>
          <w:tcPr>
            <w:tcW w:w="1843" w:type="dxa"/>
            <w:tcBorders>
              <w:top w:val="single" w:sz="8" w:space="0" w:color="auto"/>
              <w:bottom w:val="double" w:sz="4" w:space="0" w:color="auto"/>
            </w:tcBorders>
            <w:tcMar>
              <w:top w:w="113" w:type="dxa"/>
              <w:bottom w:w="113" w:type="dxa"/>
            </w:tcMar>
          </w:tcPr>
          <w:p w14:paraId="7272C66C" w14:textId="17370CB8" w:rsidR="00EC7C86" w:rsidRPr="00EC7C86" w:rsidRDefault="00EC7C86" w:rsidP="00EC7C86">
            <w:pPr>
              <w:ind w:right="40"/>
              <w:jc w:val="right"/>
              <w:rPr>
                <w:rFonts w:ascii="Helvetica Neue Light" w:hAnsi="Helvetica Neue Light"/>
                <w:sz w:val="22"/>
                <w:szCs w:val="22"/>
              </w:rPr>
            </w:pPr>
            <w:r w:rsidRPr="00EC7C86">
              <w:rPr>
                <w:rFonts w:ascii="Helvetica Neue Light" w:hAnsi="Helvetica Neue Light"/>
                <w:sz w:val="22"/>
                <w:szCs w:val="22"/>
              </w:rPr>
              <w:t>42.</w:t>
            </w:r>
            <w:r w:rsidR="00551B28">
              <w:rPr>
                <w:rFonts w:ascii="Helvetica Neue Light" w:hAnsi="Helvetica Neue Light"/>
                <w:sz w:val="22"/>
                <w:szCs w:val="22"/>
              </w:rPr>
              <w:t>287</w:t>
            </w:r>
            <w:r w:rsidRPr="00EC7C86">
              <w:rPr>
                <w:rFonts w:ascii="Helvetica Neue Light" w:hAnsi="Helvetica Neue Light"/>
                <w:sz w:val="22"/>
                <w:szCs w:val="22"/>
              </w:rPr>
              <w:t>,</w:t>
            </w:r>
            <w:r w:rsidR="00551B28">
              <w:rPr>
                <w:rFonts w:ascii="Helvetica Neue Light" w:hAnsi="Helvetica Neue Light"/>
                <w:sz w:val="22"/>
                <w:szCs w:val="22"/>
              </w:rPr>
              <w:t>6</w:t>
            </w:r>
            <w:r w:rsidRPr="00EC7C86">
              <w:rPr>
                <w:rFonts w:ascii="Helvetica Neue Light" w:hAnsi="Helvetica Neue Light"/>
                <w:sz w:val="22"/>
                <w:szCs w:val="22"/>
              </w:rPr>
              <w:t>0</w:t>
            </w:r>
            <w:r w:rsidR="00551B28">
              <w:rPr>
                <w:rFonts w:ascii="Helvetica Neue Light" w:hAnsi="Helvetica Neue Light"/>
                <w:sz w:val="22"/>
                <w:szCs w:val="22"/>
              </w:rPr>
              <w:t xml:space="preserve"> </w:t>
            </w:r>
            <w:r w:rsidRPr="00EC7C86">
              <w:rPr>
                <w:rFonts w:ascii="Helvetica Neue Light" w:hAnsi="Helvetica Neue Light"/>
                <w:sz w:val="22"/>
                <w:szCs w:val="22"/>
              </w:rPr>
              <w:t>€</w:t>
            </w:r>
          </w:p>
        </w:tc>
      </w:tr>
    </w:tbl>
    <w:p w14:paraId="1B9B735F" w14:textId="77777777" w:rsidR="00BD564E" w:rsidRDefault="00BD564E" w:rsidP="00BD564E">
      <w:pPr>
        <w:ind w:right="418"/>
        <w:rPr>
          <w:rFonts w:ascii="Helvetica Neue Light" w:hAnsi="Helvetica Neue Light"/>
        </w:rPr>
      </w:pPr>
    </w:p>
    <w:p w14:paraId="35A5D57C" w14:textId="77777777" w:rsidR="00BD564E" w:rsidRDefault="00BD564E" w:rsidP="00BD564E">
      <w:pPr>
        <w:ind w:right="418"/>
        <w:rPr>
          <w:rFonts w:ascii="Helvetica Neue Light" w:hAnsi="Helvetica Neue Light"/>
        </w:rPr>
      </w:pPr>
    </w:p>
    <w:p w14:paraId="51D6CD70" w14:textId="702807C1" w:rsidR="00C02F3E" w:rsidRDefault="00C02F3E" w:rsidP="006D77E2">
      <w:pPr>
        <w:ind w:right="418"/>
        <w:rPr>
          <w:rFonts w:ascii="Helvetica Neue Light" w:hAnsi="Helvetica Neue Light"/>
        </w:rPr>
      </w:pPr>
    </w:p>
    <w:p w14:paraId="4ABE7A03" w14:textId="085BAB85" w:rsidR="008107F7" w:rsidRDefault="008107F7" w:rsidP="006D77E2">
      <w:pPr>
        <w:ind w:right="418"/>
        <w:rPr>
          <w:rFonts w:ascii="Helvetica Neue Light" w:hAnsi="Helvetica Neue Light"/>
        </w:rPr>
      </w:pPr>
    </w:p>
    <w:p w14:paraId="3FCFCC68" w14:textId="77777777" w:rsidR="008107F7" w:rsidRDefault="008107F7" w:rsidP="006D77E2">
      <w:pPr>
        <w:ind w:right="418"/>
        <w:rPr>
          <w:rFonts w:ascii="Helvetica Neue Light" w:hAnsi="Helvetica Neue Light"/>
        </w:rPr>
      </w:pPr>
    </w:p>
    <w:p w14:paraId="38942E8F" w14:textId="77777777" w:rsidR="00C02F3E" w:rsidRDefault="00C02F3E" w:rsidP="0070603E">
      <w:pPr>
        <w:rPr>
          <w:rFonts w:ascii="Helvetica Neue Light" w:hAnsi="Helvetica Neue Light"/>
        </w:rPr>
        <w:sectPr w:rsidR="00C02F3E" w:rsidSect="00A33070">
          <w:headerReference w:type="default" r:id="rId9"/>
          <w:headerReference w:type="first" r:id="rId10"/>
          <w:footerReference w:type="first" r:id="rId11"/>
          <w:pgSz w:w="11900" w:h="16840"/>
          <w:pgMar w:top="3267" w:right="1134" w:bottom="1134" w:left="1400" w:header="3087" w:footer="457" w:gutter="0"/>
          <w:cols w:space="708"/>
          <w:titlePg/>
          <w:docGrid w:linePitch="360"/>
        </w:sectPr>
      </w:pPr>
    </w:p>
    <w:p w14:paraId="27CAFADE" w14:textId="67D8F58F" w:rsidR="00C02F3E" w:rsidRPr="00A42876" w:rsidRDefault="00C02F3E" w:rsidP="0070603E">
      <w:pPr>
        <w:rPr>
          <w:rFonts w:ascii="Helvetica Neue" w:hAnsi="Helvetica Neue"/>
        </w:rPr>
      </w:pPr>
    </w:p>
    <w:sectPr w:rsidR="00C02F3E" w:rsidRPr="00A42876" w:rsidSect="00A33070">
      <w:pgSz w:w="11900" w:h="16840"/>
      <w:pgMar w:top="2268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0DCB8" w14:textId="77777777" w:rsidR="00E41806" w:rsidRDefault="00E41806" w:rsidP="0070603E">
      <w:r>
        <w:separator/>
      </w:r>
    </w:p>
  </w:endnote>
  <w:endnote w:type="continuationSeparator" w:id="0">
    <w:p w14:paraId="4BE3E30F" w14:textId="77777777" w:rsidR="00E41806" w:rsidRDefault="00E41806" w:rsidP="0070603E">
      <w:r>
        <w:continuationSeparator/>
      </w:r>
    </w:p>
  </w:endnote>
  <w:endnote w:type="continuationNotice" w:id="1">
    <w:p w14:paraId="612F9D23" w14:textId="77777777" w:rsidR="00E41806" w:rsidRDefault="00E4180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Helvetica Neue Light">
    <w:altName w:val="HELVETICA NEUE LIGHT"/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New Roman (Textkörper CS)">
    <w:panose1 w:val="020B0604020202020204"/>
    <w:charset w:val="00"/>
    <w:family w:val="roman"/>
    <w:notTrueType/>
    <w:pitch w:val="default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D06DD" w14:textId="0C65C5D9" w:rsidR="001C2474" w:rsidRPr="00A00C5F" w:rsidRDefault="001C2474" w:rsidP="001C2474">
    <w:pPr>
      <w:pStyle w:val="Fuzeile"/>
      <w:tabs>
        <w:tab w:val="left" w:pos="4018"/>
        <w:tab w:val="left" w:pos="6607"/>
      </w:tabs>
      <w:spacing w:line="264" w:lineRule="auto"/>
      <w:rPr>
        <w:rFonts w:ascii="Helvetica Neue Light" w:hAnsi="Helvetica Neue Light"/>
        <w:color w:val="404040" w:themeColor="text1" w:themeTint="BF"/>
        <w:sz w:val="16"/>
        <w:szCs w:val="16"/>
      </w:rPr>
    </w:pPr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>Geschäftsführung:  Jan Markmann</w:t>
    </w:r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ab/>
    </w:r>
    <w:r w:rsidRPr="00A00C5F">
      <w:rPr>
        <w:rFonts w:ascii="Helvetica Neue Light" w:hAnsi="Helvetica Neue Light"/>
        <w:color w:val="EC8B2E"/>
        <w:sz w:val="16"/>
        <w:szCs w:val="16"/>
      </w:rPr>
      <w:t>T</w:t>
    </w:r>
    <w:proofErr w:type="gramStart"/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>:  (</w:t>
    </w:r>
    <w:proofErr w:type="gramEnd"/>
    <w:r w:rsidR="00F57DCC">
      <w:rPr>
        <w:rFonts w:ascii="Helvetica Neue Light" w:hAnsi="Helvetica Neue Light"/>
        <w:color w:val="404040" w:themeColor="text1" w:themeTint="BF"/>
        <w:sz w:val="16"/>
        <w:szCs w:val="16"/>
      </w:rPr>
      <w:t>0611</w:t>
    </w:r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 xml:space="preserve">) </w:t>
    </w:r>
    <w:r w:rsidR="00F57DCC">
      <w:rPr>
        <w:rFonts w:ascii="Helvetica Neue Light" w:hAnsi="Helvetica Neue Light"/>
        <w:color w:val="404040" w:themeColor="text1" w:themeTint="BF"/>
        <w:sz w:val="16"/>
        <w:szCs w:val="16"/>
      </w:rPr>
      <w:t>945 897</w:t>
    </w:r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 xml:space="preserve"> -80</w:t>
    </w:r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ab/>
      <w:t>Commerzbank Düsseldorf</w:t>
    </w:r>
  </w:p>
  <w:p w14:paraId="254CF9C5" w14:textId="3BFC291E" w:rsidR="001C2474" w:rsidRPr="00A00C5F" w:rsidRDefault="001C2474" w:rsidP="001C2474">
    <w:pPr>
      <w:pStyle w:val="Fuzeile"/>
      <w:tabs>
        <w:tab w:val="left" w:pos="4018"/>
        <w:tab w:val="left" w:pos="6607"/>
      </w:tabs>
      <w:spacing w:line="264" w:lineRule="auto"/>
      <w:rPr>
        <w:rFonts w:ascii="Helvetica Neue Light" w:hAnsi="Helvetica Neue Light"/>
        <w:color w:val="404040" w:themeColor="text1" w:themeTint="BF"/>
        <w:sz w:val="16"/>
        <w:szCs w:val="16"/>
      </w:rPr>
    </w:pPr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 xml:space="preserve">Handelsregister:  </w:t>
    </w:r>
    <w:r w:rsidR="00F57DCC">
      <w:rPr>
        <w:rFonts w:ascii="Helvetica Neue Light" w:hAnsi="Helvetica Neue Light"/>
        <w:color w:val="404040" w:themeColor="text1" w:themeTint="BF"/>
        <w:sz w:val="16"/>
        <w:szCs w:val="16"/>
      </w:rPr>
      <w:t>32062</w:t>
    </w:r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 xml:space="preserve">, AG </w:t>
    </w:r>
    <w:r w:rsidR="00F57DCC">
      <w:rPr>
        <w:rFonts w:ascii="Helvetica Neue Light" w:hAnsi="Helvetica Neue Light"/>
        <w:color w:val="404040" w:themeColor="text1" w:themeTint="BF"/>
        <w:sz w:val="16"/>
        <w:szCs w:val="16"/>
      </w:rPr>
      <w:t>Wiesbaden</w:t>
    </w:r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ab/>
    </w:r>
    <w:r w:rsidRPr="00A00C5F">
      <w:rPr>
        <w:rFonts w:ascii="Helvetica Neue Light" w:hAnsi="Helvetica Neue Light"/>
        <w:color w:val="EC8B2E"/>
        <w:sz w:val="16"/>
        <w:szCs w:val="16"/>
      </w:rPr>
      <w:t>F</w:t>
    </w:r>
    <w:proofErr w:type="gramStart"/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 xml:space="preserve">:  </w:t>
    </w:r>
    <w:r w:rsidR="00F57DCC" w:rsidRPr="00A00C5F">
      <w:rPr>
        <w:rFonts w:ascii="Helvetica Neue Light" w:hAnsi="Helvetica Neue Light"/>
        <w:color w:val="404040" w:themeColor="text1" w:themeTint="BF"/>
        <w:sz w:val="16"/>
        <w:szCs w:val="16"/>
      </w:rPr>
      <w:t>(</w:t>
    </w:r>
    <w:proofErr w:type="gramEnd"/>
    <w:r w:rsidR="00F57DCC">
      <w:rPr>
        <w:rFonts w:ascii="Helvetica Neue Light" w:hAnsi="Helvetica Neue Light"/>
        <w:color w:val="404040" w:themeColor="text1" w:themeTint="BF"/>
        <w:sz w:val="16"/>
        <w:szCs w:val="16"/>
      </w:rPr>
      <w:t>0611</w:t>
    </w:r>
    <w:r w:rsidR="00F57DCC" w:rsidRPr="00A00C5F">
      <w:rPr>
        <w:rFonts w:ascii="Helvetica Neue Light" w:hAnsi="Helvetica Neue Light"/>
        <w:color w:val="404040" w:themeColor="text1" w:themeTint="BF"/>
        <w:sz w:val="16"/>
        <w:szCs w:val="16"/>
      </w:rPr>
      <w:t xml:space="preserve">) </w:t>
    </w:r>
    <w:r w:rsidR="00F57DCC">
      <w:rPr>
        <w:rFonts w:ascii="Helvetica Neue Light" w:hAnsi="Helvetica Neue Light"/>
        <w:color w:val="404040" w:themeColor="text1" w:themeTint="BF"/>
        <w:sz w:val="16"/>
        <w:szCs w:val="16"/>
      </w:rPr>
      <w:t>945 897</w:t>
    </w:r>
    <w:r w:rsidR="00F57DCC" w:rsidRPr="00A00C5F">
      <w:rPr>
        <w:rFonts w:ascii="Helvetica Neue Light" w:hAnsi="Helvetica Neue Light"/>
        <w:color w:val="404040" w:themeColor="text1" w:themeTint="BF"/>
        <w:sz w:val="16"/>
        <w:szCs w:val="16"/>
      </w:rPr>
      <w:t xml:space="preserve"> </w:t>
    </w:r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>-81</w:t>
    </w:r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ab/>
      <w:t>BIC:  COBADEDDXXX</w:t>
    </w:r>
  </w:p>
  <w:p w14:paraId="1516B7DC" w14:textId="77777777" w:rsidR="001C2474" w:rsidRPr="00A00C5F" w:rsidRDefault="001C2474" w:rsidP="001C2474">
    <w:pPr>
      <w:pStyle w:val="Fuzeile"/>
      <w:tabs>
        <w:tab w:val="left" w:pos="4018"/>
        <w:tab w:val="left" w:pos="6607"/>
      </w:tabs>
      <w:spacing w:line="264" w:lineRule="auto"/>
      <w:ind w:right="-132"/>
      <w:rPr>
        <w:rFonts w:ascii="Helvetica Neue Light" w:hAnsi="Helvetica Neue Light"/>
        <w:color w:val="404040" w:themeColor="text1" w:themeTint="BF"/>
        <w:sz w:val="16"/>
        <w:szCs w:val="16"/>
      </w:rPr>
    </w:pPr>
    <w:proofErr w:type="spellStart"/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>USt.IdNr</w:t>
    </w:r>
    <w:proofErr w:type="spellEnd"/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>.:  DE294406946</w:t>
    </w:r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ab/>
    </w:r>
    <w:r w:rsidRPr="00A00C5F">
      <w:rPr>
        <w:rFonts w:ascii="Helvetica Neue Light" w:hAnsi="Helvetica Neue Light"/>
        <w:color w:val="EC8B2E"/>
        <w:sz w:val="16"/>
        <w:szCs w:val="16"/>
      </w:rPr>
      <w:t>E</w:t>
    </w:r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>:  info@29ventures.com</w:t>
    </w:r>
    <w:r w:rsidRPr="00A00C5F">
      <w:rPr>
        <w:rFonts w:ascii="Helvetica Neue Light" w:hAnsi="Helvetica Neue Light"/>
        <w:color w:val="404040" w:themeColor="text1" w:themeTint="BF"/>
        <w:sz w:val="16"/>
        <w:szCs w:val="16"/>
      </w:rPr>
      <w:tab/>
      <w:t>IBAN:  DE51 3004 0000 0122 0029 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25579" w14:textId="77777777" w:rsidR="00E41806" w:rsidRDefault="00E41806" w:rsidP="0070603E">
      <w:r>
        <w:separator/>
      </w:r>
    </w:p>
  </w:footnote>
  <w:footnote w:type="continuationSeparator" w:id="0">
    <w:p w14:paraId="5796DEC8" w14:textId="77777777" w:rsidR="00E41806" w:rsidRDefault="00E41806" w:rsidP="0070603E">
      <w:r>
        <w:continuationSeparator/>
      </w:r>
    </w:p>
  </w:footnote>
  <w:footnote w:type="continuationNotice" w:id="1">
    <w:p w14:paraId="20C99411" w14:textId="77777777" w:rsidR="00E41806" w:rsidRDefault="00E4180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FE557" w14:textId="77777777" w:rsidR="00550153" w:rsidRDefault="00A33C5C">
    <w:pPr>
      <w:pStyle w:val="Kopfzeile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EB54461" wp14:editId="2B0D0805">
          <wp:simplePos x="0" y="0"/>
          <wp:positionH relativeFrom="page">
            <wp:posOffset>1270</wp:posOffset>
          </wp:positionH>
          <wp:positionV relativeFrom="page">
            <wp:posOffset>0</wp:posOffset>
          </wp:positionV>
          <wp:extent cx="7556500" cy="10693400"/>
          <wp:effectExtent l="0" t="0" r="0" b="0"/>
          <wp:wrapNone/>
          <wp:docPr id="5" name="Grafik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29ventures Briefbogen2 - Seite 2.pd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500" cy="10693400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4DC49" w14:textId="748439E7" w:rsidR="00550153" w:rsidRPr="00A00C5F" w:rsidRDefault="003264BA">
    <w:pPr>
      <w:pStyle w:val="Kopfzeile"/>
      <w:rPr>
        <w:rFonts w:ascii="Helvetica Neue Light" w:hAnsi="Helvetica Neue Light"/>
        <w:color w:val="404040" w:themeColor="text1" w:themeTint="BF"/>
        <w:sz w:val="14"/>
        <w:szCs w:val="14"/>
      </w:rPr>
    </w:pPr>
    <w:r w:rsidRPr="00A00C5F">
      <w:rPr>
        <w:rFonts w:ascii="Helvetica Neue Light" w:hAnsi="Helvetica Neue Light"/>
        <w:noProof/>
        <w:color w:val="404040" w:themeColor="text1" w:themeTint="BF"/>
        <w:sz w:val="14"/>
        <w:szCs w:val="14"/>
      </w:rPr>
      <w:drawing>
        <wp:anchor distT="0" distB="0" distL="114300" distR="114300" simplePos="0" relativeHeight="251658241" behindDoc="1" locked="0" layoutInCell="1" allowOverlap="1" wp14:anchorId="2DF965EF" wp14:editId="53C84B8E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6500" cy="1371600"/>
          <wp:effectExtent l="0" t="0" r="0" b="0"/>
          <wp:wrapNone/>
          <wp:docPr id="2" name="Grafik 2" descr="Data:Userdata:jm:Documents:_00CT:_new Projects:_Berliner Arbeitszeit:_Marketing:29ventures Briefbogen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ata:Userdata:jm:Documents:_00CT:_new Projects:_Berliner Arbeitszeit:_Marketing:29ventures Briefbogen.pdf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7173"/>
                  <a:stretch/>
                </pic:blipFill>
                <pic:spPr bwMode="auto">
                  <a:xfrm>
                    <a:off x="0" y="0"/>
                    <a:ext cx="7556500" cy="1371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00C5F" w:rsidRPr="00A00C5F">
      <w:rPr>
        <w:rFonts w:ascii="Helvetica Neue Light" w:hAnsi="Helvetica Neue Light"/>
        <w:color w:val="404040" w:themeColor="text1" w:themeTint="BF"/>
        <w:sz w:val="14"/>
        <w:szCs w:val="14"/>
      </w:rPr>
      <w:t xml:space="preserve">29ventures GmbH </w:t>
    </w:r>
    <w:r w:rsidR="00A00C5F" w:rsidRPr="00A00C5F">
      <w:rPr>
        <w:rFonts w:ascii="Helvetica Neue Light" w:hAnsi="Helvetica Neue Light"/>
        <w:color w:val="404040" w:themeColor="text1" w:themeTint="BF"/>
        <w:sz w:val="14"/>
        <w:szCs w:val="14"/>
      </w:rPr>
      <w:sym w:font="Wingdings" w:char="F09E"/>
    </w:r>
    <w:r w:rsidR="00A00C5F" w:rsidRPr="00A00C5F">
      <w:rPr>
        <w:rFonts w:ascii="Helvetica Neue Light" w:hAnsi="Helvetica Neue Light"/>
        <w:color w:val="404040" w:themeColor="text1" w:themeTint="BF"/>
        <w:sz w:val="14"/>
        <w:szCs w:val="14"/>
      </w:rPr>
      <w:t xml:space="preserve"> </w:t>
    </w:r>
    <w:r w:rsidR="00262492">
      <w:rPr>
        <w:rFonts w:ascii="Helvetica Neue Light" w:hAnsi="Helvetica Neue Light"/>
        <w:color w:val="404040" w:themeColor="text1" w:themeTint="BF"/>
        <w:sz w:val="14"/>
        <w:szCs w:val="14"/>
      </w:rPr>
      <w:t>Kleiststraße 23</w:t>
    </w:r>
    <w:r w:rsidR="00262492" w:rsidRPr="00A00C5F">
      <w:rPr>
        <w:rFonts w:ascii="Helvetica Neue Light" w:hAnsi="Helvetica Neue Light"/>
        <w:color w:val="404040" w:themeColor="text1" w:themeTint="BF"/>
        <w:sz w:val="14"/>
        <w:szCs w:val="14"/>
      </w:rPr>
      <w:t xml:space="preserve"> </w:t>
    </w:r>
    <w:r w:rsidR="00262492" w:rsidRPr="00A00C5F">
      <w:rPr>
        <w:rFonts w:ascii="Helvetica Neue Light" w:hAnsi="Helvetica Neue Light"/>
        <w:color w:val="404040" w:themeColor="text1" w:themeTint="BF"/>
        <w:sz w:val="14"/>
        <w:szCs w:val="14"/>
      </w:rPr>
      <w:sym w:font="Wingdings" w:char="F09E"/>
    </w:r>
    <w:r w:rsidR="00262492" w:rsidRPr="00A00C5F">
      <w:rPr>
        <w:rFonts w:ascii="Helvetica Neue Light" w:hAnsi="Helvetica Neue Light"/>
        <w:color w:val="404040" w:themeColor="text1" w:themeTint="BF"/>
        <w:sz w:val="14"/>
        <w:szCs w:val="14"/>
      </w:rPr>
      <w:t xml:space="preserve"> </w:t>
    </w:r>
    <w:r w:rsidR="00262492">
      <w:rPr>
        <w:rFonts w:ascii="Helvetica Neue Light" w:hAnsi="Helvetica Neue Light"/>
        <w:color w:val="404040" w:themeColor="text1" w:themeTint="BF"/>
        <w:sz w:val="14"/>
        <w:szCs w:val="14"/>
      </w:rPr>
      <w:t>65187 Wiesbaden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hideSpellingErrors/>
  <w:hideGrammaticalErrors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91C"/>
    <w:rsid w:val="000013EF"/>
    <w:rsid w:val="0000226A"/>
    <w:rsid w:val="0001261B"/>
    <w:rsid w:val="0004491C"/>
    <w:rsid w:val="000626A2"/>
    <w:rsid w:val="00072101"/>
    <w:rsid w:val="0008312D"/>
    <w:rsid w:val="000B7069"/>
    <w:rsid w:val="000D1017"/>
    <w:rsid w:val="000E0E8F"/>
    <w:rsid w:val="000F2CA6"/>
    <w:rsid w:val="00106AD9"/>
    <w:rsid w:val="00106D0E"/>
    <w:rsid w:val="00115C96"/>
    <w:rsid w:val="00123A8D"/>
    <w:rsid w:val="001312E5"/>
    <w:rsid w:val="00136BCE"/>
    <w:rsid w:val="001438C9"/>
    <w:rsid w:val="00161733"/>
    <w:rsid w:val="00191000"/>
    <w:rsid w:val="001C2474"/>
    <w:rsid w:val="001C6689"/>
    <w:rsid w:val="001D5E52"/>
    <w:rsid w:val="001E13E5"/>
    <w:rsid w:val="001F52C9"/>
    <w:rsid w:val="00202149"/>
    <w:rsid w:val="00244F40"/>
    <w:rsid w:val="00262492"/>
    <w:rsid w:val="002A778A"/>
    <w:rsid w:val="002B354A"/>
    <w:rsid w:val="002D1ADB"/>
    <w:rsid w:val="002D7988"/>
    <w:rsid w:val="00304F95"/>
    <w:rsid w:val="003264BA"/>
    <w:rsid w:val="003335E8"/>
    <w:rsid w:val="00335091"/>
    <w:rsid w:val="00342F60"/>
    <w:rsid w:val="003456FA"/>
    <w:rsid w:val="00352423"/>
    <w:rsid w:val="00362245"/>
    <w:rsid w:val="00363814"/>
    <w:rsid w:val="00370E96"/>
    <w:rsid w:val="0037340A"/>
    <w:rsid w:val="00377C85"/>
    <w:rsid w:val="003817C7"/>
    <w:rsid w:val="003C4604"/>
    <w:rsid w:val="003D7766"/>
    <w:rsid w:val="003E526F"/>
    <w:rsid w:val="00411498"/>
    <w:rsid w:val="00427FC4"/>
    <w:rsid w:val="00454641"/>
    <w:rsid w:val="00457D26"/>
    <w:rsid w:val="00483D69"/>
    <w:rsid w:val="004902F3"/>
    <w:rsid w:val="00491423"/>
    <w:rsid w:val="004A73A0"/>
    <w:rsid w:val="004C32E2"/>
    <w:rsid w:val="004E6F85"/>
    <w:rsid w:val="00514C74"/>
    <w:rsid w:val="005245EE"/>
    <w:rsid w:val="00531DEA"/>
    <w:rsid w:val="00531EB6"/>
    <w:rsid w:val="00546E76"/>
    <w:rsid w:val="00550153"/>
    <w:rsid w:val="00551B28"/>
    <w:rsid w:val="00551B40"/>
    <w:rsid w:val="005C2130"/>
    <w:rsid w:val="005C5F93"/>
    <w:rsid w:val="005D0060"/>
    <w:rsid w:val="005D023D"/>
    <w:rsid w:val="005D7681"/>
    <w:rsid w:val="005E28AA"/>
    <w:rsid w:val="00600890"/>
    <w:rsid w:val="00604C19"/>
    <w:rsid w:val="0062314C"/>
    <w:rsid w:val="006251C6"/>
    <w:rsid w:val="00635091"/>
    <w:rsid w:val="006430FD"/>
    <w:rsid w:val="006600A3"/>
    <w:rsid w:val="00677C4D"/>
    <w:rsid w:val="00681887"/>
    <w:rsid w:val="00686990"/>
    <w:rsid w:val="00695746"/>
    <w:rsid w:val="006C12E9"/>
    <w:rsid w:val="006D722D"/>
    <w:rsid w:val="006D77E2"/>
    <w:rsid w:val="006E18ED"/>
    <w:rsid w:val="006F1D71"/>
    <w:rsid w:val="007040F9"/>
    <w:rsid w:val="0070603E"/>
    <w:rsid w:val="00744346"/>
    <w:rsid w:val="0075209A"/>
    <w:rsid w:val="00777ED1"/>
    <w:rsid w:val="0078175F"/>
    <w:rsid w:val="00781FDC"/>
    <w:rsid w:val="007A3392"/>
    <w:rsid w:val="007B1C84"/>
    <w:rsid w:val="007C23E8"/>
    <w:rsid w:val="007C73A5"/>
    <w:rsid w:val="007E71AC"/>
    <w:rsid w:val="008107F7"/>
    <w:rsid w:val="00824558"/>
    <w:rsid w:val="0084640B"/>
    <w:rsid w:val="00854C62"/>
    <w:rsid w:val="008561EA"/>
    <w:rsid w:val="00863EC2"/>
    <w:rsid w:val="0086654B"/>
    <w:rsid w:val="00867B7C"/>
    <w:rsid w:val="00885A3A"/>
    <w:rsid w:val="00886FB3"/>
    <w:rsid w:val="008A0DD9"/>
    <w:rsid w:val="008B2954"/>
    <w:rsid w:val="008D049F"/>
    <w:rsid w:val="008E0DED"/>
    <w:rsid w:val="008F2BAE"/>
    <w:rsid w:val="00915806"/>
    <w:rsid w:val="00935034"/>
    <w:rsid w:val="00936DC1"/>
    <w:rsid w:val="00940E8D"/>
    <w:rsid w:val="00960D94"/>
    <w:rsid w:val="00977713"/>
    <w:rsid w:val="00977A28"/>
    <w:rsid w:val="00993619"/>
    <w:rsid w:val="009A28CA"/>
    <w:rsid w:val="009A3D5D"/>
    <w:rsid w:val="009B645E"/>
    <w:rsid w:val="009D6866"/>
    <w:rsid w:val="009E10DF"/>
    <w:rsid w:val="009E3D98"/>
    <w:rsid w:val="009F3EE1"/>
    <w:rsid w:val="00A00C5F"/>
    <w:rsid w:val="00A077A5"/>
    <w:rsid w:val="00A13D24"/>
    <w:rsid w:val="00A23670"/>
    <w:rsid w:val="00A33070"/>
    <w:rsid w:val="00A33C5C"/>
    <w:rsid w:val="00A401DA"/>
    <w:rsid w:val="00A42876"/>
    <w:rsid w:val="00A443C0"/>
    <w:rsid w:val="00A47883"/>
    <w:rsid w:val="00A57A61"/>
    <w:rsid w:val="00A7281E"/>
    <w:rsid w:val="00AA230B"/>
    <w:rsid w:val="00AC348F"/>
    <w:rsid w:val="00AD1C7D"/>
    <w:rsid w:val="00AE18DC"/>
    <w:rsid w:val="00B7679F"/>
    <w:rsid w:val="00B80E03"/>
    <w:rsid w:val="00B828DC"/>
    <w:rsid w:val="00B86917"/>
    <w:rsid w:val="00B93562"/>
    <w:rsid w:val="00BC0DC0"/>
    <w:rsid w:val="00BD4D13"/>
    <w:rsid w:val="00BD564E"/>
    <w:rsid w:val="00C02F3E"/>
    <w:rsid w:val="00C10CBE"/>
    <w:rsid w:val="00C11BC9"/>
    <w:rsid w:val="00C11E9A"/>
    <w:rsid w:val="00C165B5"/>
    <w:rsid w:val="00C425E3"/>
    <w:rsid w:val="00C4794E"/>
    <w:rsid w:val="00C553DE"/>
    <w:rsid w:val="00C55CF6"/>
    <w:rsid w:val="00CC0B00"/>
    <w:rsid w:val="00CC15E3"/>
    <w:rsid w:val="00CC1E14"/>
    <w:rsid w:val="00CC608A"/>
    <w:rsid w:val="00D054B3"/>
    <w:rsid w:val="00D114F2"/>
    <w:rsid w:val="00D244A6"/>
    <w:rsid w:val="00D32E81"/>
    <w:rsid w:val="00D33DCD"/>
    <w:rsid w:val="00D422A8"/>
    <w:rsid w:val="00D4675E"/>
    <w:rsid w:val="00D50CE6"/>
    <w:rsid w:val="00D87E1C"/>
    <w:rsid w:val="00DB606D"/>
    <w:rsid w:val="00DD079C"/>
    <w:rsid w:val="00DF2B1A"/>
    <w:rsid w:val="00E41806"/>
    <w:rsid w:val="00E459C0"/>
    <w:rsid w:val="00E46ACF"/>
    <w:rsid w:val="00E54E8B"/>
    <w:rsid w:val="00E60832"/>
    <w:rsid w:val="00E65B2D"/>
    <w:rsid w:val="00E86C1D"/>
    <w:rsid w:val="00E879FE"/>
    <w:rsid w:val="00EB153A"/>
    <w:rsid w:val="00EB1959"/>
    <w:rsid w:val="00EB62EB"/>
    <w:rsid w:val="00EC4ADD"/>
    <w:rsid w:val="00EC7C86"/>
    <w:rsid w:val="00EE323C"/>
    <w:rsid w:val="00EE6C9C"/>
    <w:rsid w:val="00EF6D94"/>
    <w:rsid w:val="00F01B8F"/>
    <w:rsid w:val="00F05A16"/>
    <w:rsid w:val="00F05C0F"/>
    <w:rsid w:val="00F06881"/>
    <w:rsid w:val="00F173DA"/>
    <w:rsid w:val="00F24FEC"/>
    <w:rsid w:val="00F53FB2"/>
    <w:rsid w:val="00F56291"/>
    <w:rsid w:val="00F57DCC"/>
    <w:rsid w:val="00F658DB"/>
    <w:rsid w:val="00F65A4A"/>
    <w:rsid w:val="00F8463C"/>
    <w:rsid w:val="00FC1F32"/>
    <w:rsid w:val="00FE0E01"/>
    <w:rsid w:val="00FE5AF2"/>
    <w:rsid w:val="00FE5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28418DC"/>
  <w14:defaultImageDpi w14:val="300"/>
  <w15:docId w15:val="{E7C528BF-E71C-3D48-8ED6-F0EBC378D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D564E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70603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70603E"/>
  </w:style>
  <w:style w:type="paragraph" w:styleId="Fuzeile">
    <w:name w:val="footer"/>
    <w:basedOn w:val="Standard"/>
    <w:link w:val="FuzeileZchn"/>
    <w:uiPriority w:val="99"/>
    <w:unhideWhenUsed/>
    <w:rsid w:val="0070603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70603E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0603E"/>
    <w:rPr>
      <w:rFonts w:ascii="Lucida Grande" w:hAnsi="Lucida Grande" w:cs="Lucida Grande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0603E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Absatz-Standardschriftart"/>
    <w:uiPriority w:val="99"/>
    <w:unhideWhenUsed/>
    <w:rsid w:val="001C2474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C2474"/>
    <w:rPr>
      <w:color w:val="605E5C"/>
      <w:shd w:val="clear" w:color="auto" w:fill="E1DFDD"/>
    </w:rPr>
  </w:style>
  <w:style w:type="table" w:styleId="Tabellenraster">
    <w:name w:val="Table Grid"/>
    <w:basedOn w:val="NormaleTabelle"/>
    <w:uiPriority w:val="59"/>
    <w:rsid w:val="000449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64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7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jmark/Library/CloudStorage/OneDrive-29venturesGmbH/Benutzervorlagen/Meine%20Vorlagen/29ventures%20Brief%20v5.dotx" TargetMode="Externa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ae1961f-6d2a-46bf-b812-a7eb3bf979b9">
      <Terms xmlns="http://schemas.microsoft.com/office/infopath/2007/PartnerControls"/>
    </lcf76f155ced4ddcb4097134ff3c332f>
    <TaxCatchAll xmlns="26944d76-cb14-487b-ae0f-d355f71ab12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40493435332564196D4FF9351E3307D" ma:contentTypeVersion="16" ma:contentTypeDescription="Ein neues Dokument erstellen." ma:contentTypeScope="" ma:versionID="662a38fd2033afd1183d4775bd305c5e">
  <xsd:schema xmlns:xsd="http://www.w3.org/2001/XMLSchema" xmlns:xs="http://www.w3.org/2001/XMLSchema" xmlns:p="http://schemas.microsoft.com/office/2006/metadata/properties" xmlns:ns2="26944d76-cb14-487b-ae0f-d355f71ab124" xmlns:ns3="6ae1961f-6d2a-46bf-b812-a7eb3bf979b9" targetNamespace="http://schemas.microsoft.com/office/2006/metadata/properties" ma:root="true" ma:fieldsID="4bd7dd8b0afe35bad1832c78539a9cdb" ns2:_="" ns3:_="">
    <xsd:import namespace="26944d76-cb14-487b-ae0f-d355f71ab124"/>
    <xsd:import namespace="6ae1961f-6d2a-46bf-b812-a7eb3bf979b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944d76-cb14-487b-ae0f-d355f71ab12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e513c0e4-f133-47a4-8708-ba0127db93ed}" ma:internalName="TaxCatchAll" ma:showField="CatchAllData" ma:web="26944d76-cb14-487b-ae0f-d355f71ab1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e1961f-6d2a-46bf-b812-a7eb3bf979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748f0893-47bf-4ae8-8f8c-9a321ab2437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0B85F45-4BDE-42D8-8B17-6D6870AFCC4D}">
  <ds:schemaRefs>
    <ds:schemaRef ds:uri="http://schemas.microsoft.com/office/2006/metadata/properties"/>
    <ds:schemaRef ds:uri="http://schemas.microsoft.com/office/infopath/2007/PartnerControls"/>
    <ds:schemaRef ds:uri="6ae1961f-6d2a-46bf-b812-a7eb3bf979b9"/>
    <ds:schemaRef ds:uri="26944d76-cb14-487b-ae0f-d355f71ab124"/>
  </ds:schemaRefs>
</ds:datastoreItem>
</file>

<file path=customXml/itemProps2.xml><?xml version="1.0" encoding="utf-8"?>
<ds:datastoreItem xmlns:ds="http://schemas.openxmlformats.org/officeDocument/2006/customXml" ds:itemID="{0A51DAC9-DF4B-493D-B752-E0A7E3AC7B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944d76-cb14-487b-ae0f-d355f71ab124"/>
    <ds:schemaRef ds:uri="6ae1961f-6d2a-46bf-b812-a7eb3bf979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060B65D-869F-4B71-B8CE-EAC85FEC89E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29ventures Brief v5.dotx</Template>
  <TotalTime>0</TotalTime>
  <Pages>2</Pages>
  <Words>86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Markmann</dc:creator>
  <cp:keywords/>
  <dc:description/>
  <cp:lastModifiedBy>Jan Markmann</cp:lastModifiedBy>
  <cp:revision>14</cp:revision>
  <cp:lastPrinted>2024-04-07T19:25:00Z</cp:lastPrinted>
  <dcterms:created xsi:type="dcterms:W3CDTF">2025-03-11T21:35:00Z</dcterms:created>
  <dcterms:modified xsi:type="dcterms:W3CDTF">2025-03-26T17:05:00Z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0x010100940493435332564196D4FF9351E3307D</vt:lpwstr>
  </property>
  <property fmtid="{D5CDD505-2E9C-101B-9397-08002B2CF9AE}" pid="3" name="MediaServiceImageTags">
    <vt:lpwstr/>
  </property>
</Properties>
</file>