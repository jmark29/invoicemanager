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81D" w14:textId="2119A785" w:rsidR="00BD564E" w:rsidRDefault="00C553D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br/>
      </w:r>
      <w:r w:rsidR="00BD564E">
        <w:rPr>
          <w:rFonts w:ascii="Helvetica Neue Light" w:hAnsi="Helvetica Neue Light"/>
        </w:rPr>
        <w:t xml:space="preserve">DRS </w:t>
      </w:r>
      <w:r w:rsidR="0017393F">
        <w:rPr>
          <w:rFonts w:ascii="Helvetica Neue Light" w:hAnsi="Helvetica Neue Light"/>
        </w:rPr>
        <w:t>Holding AG</w:t>
      </w:r>
    </w:p>
    <w:p w14:paraId="4A40885B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Am Sandtorkai 58</w:t>
      </w:r>
    </w:p>
    <w:p w14:paraId="28BBF143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4D2367E3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20457 Hamburg</w:t>
      </w:r>
    </w:p>
    <w:p w14:paraId="6255536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E6E158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603D885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3A4E580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8051C31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7176296" w14:textId="36A59927" w:rsidR="00BD564E" w:rsidRDefault="00BD564E" w:rsidP="00BD564E">
      <w:pPr>
        <w:ind w:right="10"/>
        <w:jc w:val="right"/>
        <w:rPr>
          <w:rFonts w:ascii="Helvetica Neue Light" w:hAnsi="Helvetica Neue Light"/>
        </w:rPr>
      </w:pPr>
      <w:r>
        <w:rPr>
          <w:rFonts w:ascii="Helvetica Neue Light" w:hAnsi="Helvetica Neue Light"/>
        </w:rPr>
        <w:t xml:space="preserve">Wiesbaden, </w:t>
      </w:r>
      <w:r w:rsidR="00D8433C">
        <w:rPr>
          <w:rFonts w:ascii="Helvetica Neue Light" w:hAnsi="Helvetica Neue Light"/>
        </w:rPr>
        <w:t>22</w:t>
      </w:r>
      <w:r w:rsidR="00D054B3">
        <w:rPr>
          <w:rFonts w:ascii="Helvetica Neue Light" w:hAnsi="Helvetica Neue Light"/>
        </w:rPr>
        <w:t>.</w:t>
      </w:r>
      <w:r w:rsidR="000B7069">
        <w:rPr>
          <w:rFonts w:ascii="Helvetica Neue Light" w:hAnsi="Helvetica Neue Light"/>
        </w:rPr>
        <w:t>0</w:t>
      </w:r>
      <w:r w:rsidR="00D8433C">
        <w:rPr>
          <w:rFonts w:ascii="Helvetica Neue Light" w:hAnsi="Helvetica Neue Light"/>
        </w:rPr>
        <w:t>3</w:t>
      </w:r>
      <w:r>
        <w:rPr>
          <w:rFonts w:ascii="Helvetica Neue Light" w:hAnsi="Helvetica Neue Light"/>
        </w:rPr>
        <w:t>.202</w:t>
      </w:r>
      <w:r w:rsidR="000B7069">
        <w:rPr>
          <w:rFonts w:ascii="Helvetica Neue Light" w:hAnsi="Helvetica Neue Light"/>
        </w:rPr>
        <w:t>5</w:t>
      </w:r>
    </w:p>
    <w:p w14:paraId="372DE5B7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6D2736C" w14:textId="7034E83B" w:rsidR="00BD564E" w:rsidRPr="00B86DF3" w:rsidRDefault="00BD564E" w:rsidP="00BD564E">
      <w:pPr>
        <w:spacing w:line="312" w:lineRule="auto"/>
        <w:jc w:val="both"/>
        <w:rPr>
          <w:rFonts w:ascii="Helvetica Neue" w:hAnsi="Helvetica Neue"/>
        </w:rPr>
      </w:pPr>
      <w:r w:rsidRPr="0004491C">
        <w:rPr>
          <w:rFonts w:ascii="Helvetica Neue" w:hAnsi="Helvetica Neue"/>
          <w:noProof/>
        </w:rPr>
        <w:t xml:space="preserve">Rechnung </w:t>
      </w:r>
      <w:r>
        <w:rPr>
          <w:rFonts w:ascii="Helvetica Neue" w:hAnsi="Helvetica Neue"/>
          <w:noProof/>
        </w:rPr>
        <w:t>202</w:t>
      </w:r>
      <w:r w:rsidR="000B7069">
        <w:rPr>
          <w:rFonts w:ascii="Helvetica Neue" w:hAnsi="Helvetica Neue"/>
          <w:noProof/>
        </w:rPr>
        <w:t>50</w:t>
      </w:r>
      <w:r w:rsidR="00D8433C">
        <w:rPr>
          <w:rFonts w:ascii="Helvetica Neue" w:hAnsi="Helvetica Neue"/>
          <w:noProof/>
        </w:rPr>
        <w:t>2</w:t>
      </w:r>
      <w:r w:rsidRPr="0004491C">
        <w:rPr>
          <w:rFonts w:ascii="Helvetica Neue" w:hAnsi="Helvetica Neue"/>
          <w:noProof/>
        </w:rPr>
        <w:t>-0</w:t>
      </w:r>
      <w:r w:rsidR="00527C86">
        <w:rPr>
          <w:rFonts w:ascii="Helvetica Neue" w:hAnsi="Helvetica Neue"/>
          <w:noProof/>
        </w:rPr>
        <w:t>2</w:t>
      </w:r>
    </w:p>
    <w:p w14:paraId="02A2DD31" w14:textId="6AB8E196" w:rsidR="00BD564E" w:rsidRPr="00B86DF3" w:rsidRDefault="000626A2" w:rsidP="00BD564E">
      <w:pPr>
        <w:spacing w:line="312" w:lineRule="auto"/>
        <w:rPr>
          <w:rFonts w:ascii="Helvetica Neue Light" w:hAnsi="Helvetica Neue Light"/>
          <w:sz w:val="22"/>
        </w:rPr>
      </w:pPr>
      <w:r>
        <w:rPr>
          <w:rFonts w:ascii="Helvetica Neue Light" w:hAnsi="Helvetica Neue Light"/>
          <w:sz w:val="22"/>
        </w:rPr>
        <w:t>Leistungszeitraum</w:t>
      </w:r>
      <w:r w:rsidR="00BD564E" w:rsidRPr="00B86DF3">
        <w:rPr>
          <w:rFonts w:ascii="Helvetica Neue Light" w:hAnsi="Helvetica Neue Light"/>
          <w:sz w:val="22"/>
        </w:rPr>
        <w:t xml:space="preserve"> 01.</w:t>
      </w:r>
      <w:r w:rsidR="000B7069">
        <w:rPr>
          <w:rFonts w:ascii="Helvetica Neue Light" w:hAnsi="Helvetica Neue Light"/>
          <w:sz w:val="22"/>
        </w:rPr>
        <w:t>0</w:t>
      </w:r>
      <w:r w:rsidR="00D8433C">
        <w:rPr>
          <w:rFonts w:ascii="Helvetica Neue Light" w:hAnsi="Helvetica Neue Light"/>
          <w:sz w:val="22"/>
        </w:rPr>
        <w:t>2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0B7069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 xml:space="preserve"> bis </w:t>
      </w:r>
      <w:r w:rsidR="00D8433C">
        <w:rPr>
          <w:rFonts w:ascii="Helvetica Neue Light" w:hAnsi="Helvetica Neue Light"/>
          <w:sz w:val="22"/>
        </w:rPr>
        <w:t>28</w:t>
      </w:r>
      <w:r w:rsidR="00BD564E" w:rsidRPr="00B86DF3">
        <w:rPr>
          <w:rFonts w:ascii="Helvetica Neue Light" w:hAnsi="Helvetica Neue Light"/>
          <w:sz w:val="22"/>
        </w:rPr>
        <w:t>.</w:t>
      </w:r>
      <w:r w:rsidR="00161733">
        <w:rPr>
          <w:rFonts w:ascii="Helvetica Neue Light" w:hAnsi="Helvetica Neue Light"/>
          <w:sz w:val="22"/>
        </w:rPr>
        <w:t>0</w:t>
      </w:r>
      <w:r w:rsidR="00D8433C">
        <w:rPr>
          <w:rFonts w:ascii="Helvetica Neue Light" w:hAnsi="Helvetica Neue Light"/>
          <w:sz w:val="22"/>
        </w:rPr>
        <w:t>2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161733">
        <w:rPr>
          <w:rFonts w:ascii="Helvetica Neue Light" w:hAnsi="Helvetica Neue Light"/>
          <w:sz w:val="22"/>
        </w:rPr>
        <w:t>5</w:t>
      </w:r>
    </w:p>
    <w:p w14:paraId="3D0C4418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tbl>
      <w:tblPr>
        <w:tblStyle w:val="Tabellenrast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3446"/>
        <w:gridCol w:w="3447"/>
        <w:gridCol w:w="1843"/>
      </w:tblGrid>
      <w:tr w:rsidR="00BD564E" w:rsidRPr="00335091" w14:paraId="6868F264" w14:textId="77777777" w:rsidTr="00C16746">
        <w:tc>
          <w:tcPr>
            <w:tcW w:w="75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9D1567" w14:textId="77777777" w:rsidR="00BD564E" w:rsidRPr="00335091" w:rsidRDefault="00BD564E" w:rsidP="00C16746">
            <w:pPr>
              <w:ind w:right="-56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Pos</w:t>
            </w:r>
          </w:p>
        </w:tc>
        <w:tc>
          <w:tcPr>
            <w:tcW w:w="6893" w:type="dxa"/>
            <w:gridSpan w:val="2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4AE23E" w14:textId="77777777" w:rsidR="00BD564E" w:rsidRPr="00335091" w:rsidRDefault="00BD564E" w:rsidP="00C16746">
            <w:pPr>
              <w:ind w:right="418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Bezeichnung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D6257D" w14:textId="77777777" w:rsidR="00BD564E" w:rsidRPr="00335091" w:rsidRDefault="00BD564E" w:rsidP="00C16746">
            <w:pPr>
              <w:ind w:right="40"/>
              <w:jc w:val="right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Betrag</w:t>
            </w:r>
          </w:p>
        </w:tc>
      </w:tr>
      <w:tr w:rsidR="00D422A8" w:rsidRPr="00335091" w14:paraId="3D3B2DEC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2F5086" w14:textId="266EFC7E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1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730F7EE" w14:textId="7B3B5B02" w:rsidR="00D422A8" w:rsidRDefault="00686990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Team- &amp; P</w:t>
            </w:r>
            <w:r w:rsidR="005D7681">
              <w:rPr>
                <w:rFonts w:ascii="Helvetica Neue Light" w:hAnsi="Helvetica Neue Light"/>
                <w:sz w:val="22"/>
                <w:szCs w:val="22"/>
              </w:rPr>
              <w:t>rojektmanagement und Konzeption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A4115E" w14:textId="0FF670C1" w:rsidR="00D422A8" w:rsidRPr="00F56291" w:rsidRDefault="00604C1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16.450,00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44AAB43D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00ED5A" w14:textId="0AD924D9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2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9E5442" w14:textId="35ECC108" w:rsidR="00D422A8" w:rsidRDefault="0041149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Senior FileMaker Entwickler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135B85" w14:textId="454555B9" w:rsidR="00D422A8" w:rsidRPr="00F56291" w:rsidRDefault="00867B7C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8.</w:t>
            </w:r>
            <w:r w:rsidR="00F05A16">
              <w:rPr>
                <w:rFonts w:ascii="Helvetica Neue Light" w:hAnsi="Helvetica Neue Light"/>
                <w:sz w:val="22"/>
                <w:szCs w:val="22"/>
              </w:rPr>
              <w:t>300,00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2A778A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2B17382A" w14:textId="77777777" w:rsidTr="001E13E5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27D932" w14:textId="63CFC2E0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4181A" w14:textId="73DB1289" w:rsidR="00D422A8" w:rsidRPr="00335091" w:rsidRDefault="00D422A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 xml:space="preserve">Junior </w:t>
            </w:r>
            <w:r w:rsidR="00B7679F">
              <w:rPr>
                <w:rFonts w:ascii="Helvetica Neue Light" w:hAnsi="Helvetica Neue Light"/>
                <w:sz w:val="22"/>
                <w:szCs w:val="22"/>
              </w:rPr>
              <w:t>FileMaker E</w:t>
            </w:r>
            <w:r>
              <w:rPr>
                <w:rFonts w:ascii="Helvetica Neue Light" w:hAnsi="Helvetica Neue Light"/>
                <w:sz w:val="22"/>
                <w:szCs w:val="22"/>
              </w:rPr>
              <w:t>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DD551E" w14:textId="7E87F842" w:rsidR="00D422A8" w:rsidRPr="00335091" w:rsidRDefault="000C2E70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 xml:space="preserve">3.800,00 </w:t>
            </w:r>
            <w:r w:rsidR="00D422A8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C55CF6" w:rsidRPr="00335091" w14:paraId="5B811DE3" w14:textId="77777777" w:rsidTr="001E13E5">
        <w:tc>
          <w:tcPr>
            <w:tcW w:w="757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33E19F8" w14:textId="69F5CF56" w:rsidR="00C55CF6" w:rsidRDefault="00E879FE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76E6A9" w14:textId="248304CC" w:rsidR="00C55CF6" w:rsidRDefault="00C55CF6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D4675E">
              <w:rPr>
                <w:rFonts w:ascii="Helvetica Neue Light" w:hAnsi="Helvetica Neue Light"/>
                <w:sz w:val="22"/>
                <w:szCs w:val="22"/>
              </w:rPr>
              <w:t xml:space="preserve">Serveradministration und AWS-Services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6C7B9146" w14:textId="4048D5F8" w:rsidR="00C55CF6" w:rsidRDefault="00777ED1" w:rsidP="00C55CF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2.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592,00 </w:t>
            </w:r>
            <w:r w:rsidR="00C55CF6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6973D23F" w14:textId="77777777" w:rsidTr="001E13E5">
        <w:tc>
          <w:tcPr>
            <w:tcW w:w="757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34D27C0D" w14:textId="67ADE939" w:rsidR="00D422A8" w:rsidRPr="00335091" w:rsidRDefault="00E879FE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9EDBB91" w14:textId="6EC531DF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Mobile Softwareentwickler</w:t>
            </w:r>
            <w:r w:rsidRPr="00335091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41700A" w14:textId="315BBB10" w:rsidR="00D422A8" w:rsidRPr="00335091" w:rsidRDefault="00F0422A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4.200,84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D422A8" w:rsidRPr="00335091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9A3D5D" w:rsidRPr="00335091" w14:paraId="3BE4FD02" w14:textId="77777777" w:rsidTr="001E13E5">
        <w:tc>
          <w:tcPr>
            <w:tcW w:w="757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0FAB85" w14:textId="5ACB1569" w:rsidR="009A3D5D" w:rsidRDefault="009A3D5D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3418AE" w14:textId="5012A51B" w:rsidR="009A3D5D" w:rsidRPr="00F05C0F" w:rsidRDefault="0000226A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F05C0F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E60832" w:rsidRPr="00F05C0F">
              <w:rPr>
                <w:rFonts w:ascii="Helvetica Neue Light" w:hAnsi="Helvetica Neue Light"/>
                <w:sz w:val="22"/>
                <w:szCs w:val="22"/>
              </w:rPr>
              <w:t xml:space="preserve">. </w:t>
            </w:r>
            <w:r w:rsidR="000D1017" w:rsidRPr="00F05C0F">
              <w:rPr>
                <w:rFonts w:ascii="Helvetica Neue Light" w:hAnsi="Helvetica Neue Light"/>
                <w:sz w:val="22"/>
                <w:szCs w:val="22"/>
              </w:rPr>
              <w:t>Mobile Softw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areentwickler, QA-und Business Analyst Services</w:t>
            </w:r>
            <w:r w:rsidR="00F05C0F" w:rsidRPr="00F05C0F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551B40">
              <w:rPr>
                <w:rFonts w:ascii="Helvetica Neue Light" w:hAnsi="Helvetica Neue Light"/>
                <w:sz w:val="22"/>
                <w:szCs w:val="22"/>
              </w:rPr>
              <w:t>inkl. Korrektur aus Juni 2024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A3C5B9" w14:textId="1812C365" w:rsidR="009A3D5D" w:rsidRPr="00854C62" w:rsidRDefault="00F27C56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1.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036,28 </w:t>
            </w:r>
            <w:r w:rsidR="00B93562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427FC4" w:rsidRPr="00335091" w14:paraId="7A8D1BAA" w14:textId="77777777" w:rsidTr="001E13E5">
        <w:tc>
          <w:tcPr>
            <w:tcW w:w="757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8E3408" w14:textId="126B303D" w:rsidR="00427FC4" w:rsidRDefault="00427FC4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7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06EEE20" w14:textId="5D713DA7" w:rsidR="00427FC4" w:rsidRPr="00F05C0F" w:rsidRDefault="005E28AA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Reisekosten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AB20595" w14:textId="2EDC531C" w:rsidR="00427FC4" w:rsidRDefault="00936DC1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286,97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EC7C86" w:rsidRPr="0001261B" w14:paraId="68D11EE8" w14:textId="77777777" w:rsidTr="001E13E5">
        <w:tc>
          <w:tcPr>
            <w:tcW w:w="757" w:type="dxa"/>
            <w:vMerge w:val="restart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1B55B7F2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427E86D8" w14:textId="77777777" w:rsidR="00EC7C86" w:rsidRPr="00335091" w:rsidRDefault="00EC7C86" w:rsidP="00EC7C86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4" w:space="0" w:color="auto"/>
            </w:tcBorders>
          </w:tcPr>
          <w:p w14:paraId="0B07F4B3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Netto-Rechnungsbetrag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431D8A" w14:textId="7311CC2F" w:rsidR="00EC7C86" w:rsidRPr="00491423" w:rsidRDefault="004430AA" w:rsidP="00EC7C8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fldChar w:fldCharType="begin"/>
            </w:r>
            <w:r>
              <w:rPr>
                <w:rFonts w:ascii="Helvetica Neue Light" w:hAnsi="Helvetica Neue Light"/>
                <w:sz w:val="22"/>
                <w:szCs w:val="22"/>
              </w:rPr>
              <w:instrText xml:space="preserve"> =Sum(above) </w:instrText>
            </w:r>
            <w:r>
              <w:rPr>
                <w:rFonts w:ascii="Helvetica Neue Light" w:hAnsi="Helvetica Neue Light"/>
                <w:sz w:val="22"/>
                <w:szCs w:val="22"/>
              </w:rPr>
              <w:fldChar w:fldCharType="separate"/>
            </w:r>
            <w:r>
              <w:rPr>
                <w:rFonts w:ascii="Helvetica Neue Light" w:hAnsi="Helvetica Neue Light"/>
                <w:noProof/>
                <w:sz w:val="22"/>
                <w:szCs w:val="22"/>
              </w:rPr>
              <w:t>36.666,09 €</w:t>
            </w:r>
            <w:r>
              <w:rPr>
                <w:rFonts w:ascii="Helvetica Neue Light" w:hAnsi="Helvetica Neue Light"/>
                <w:sz w:val="22"/>
                <w:szCs w:val="22"/>
              </w:rPr>
              <w:fldChar w:fldCharType="end"/>
            </w:r>
          </w:p>
        </w:tc>
      </w:tr>
      <w:tr w:rsidR="00EC7C86" w:rsidRPr="0001261B" w14:paraId="4BEA241F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399B9A13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2172A50B" w14:textId="77777777" w:rsidR="00EC7C86" w:rsidRPr="00335091" w:rsidRDefault="00EC7C86" w:rsidP="00EC7C86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8" w:space="0" w:color="auto"/>
            </w:tcBorders>
          </w:tcPr>
          <w:p w14:paraId="46325E2E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Umsatzsteuer 19%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</w:tcBorders>
            <w:tcMar>
              <w:top w:w="113" w:type="dxa"/>
              <w:bottom w:w="113" w:type="dxa"/>
            </w:tcMar>
          </w:tcPr>
          <w:p w14:paraId="1553D39E" w14:textId="1733625C" w:rsidR="00EC7C86" w:rsidRPr="00491423" w:rsidRDefault="008A04A6" w:rsidP="00EC7C8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6.966,56 €</w:t>
            </w:r>
          </w:p>
        </w:tc>
      </w:tr>
      <w:tr w:rsidR="00EC7C86" w:rsidRPr="00A47883" w14:paraId="38331AE4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70789D4A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5E370C87" w14:textId="77777777" w:rsidR="00EC7C86" w:rsidRDefault="00EC7C86" w:rsidP="00EC7C86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8" w:space="0" w:color="auto"/>
              <w:bottom w:val="double" w:sz="4" w:space="0" w:color="auto"/>
            </w:tcBorders>
          </w:tcPr>
          <w:p w14:paraId="00E87F92" w14:textId="77777777" w:rsidR="00EC7C86" w:rsidRPr="00B47911" w:rsidRDefault="00EC7C86" w:rsidP="00EC7C86">
            <w:pPr>
              <w:spacing w:line="264" w:lineRule="auto"/>
              <w:ind w:right="418"/>
              <w:rPr>
                <w:rFonts w:ascii="Helvetica Neue" w:hAnsi="Helvetica Neue"/>
                <w:sz w:val="22"/>
                <w:szCs w:val="22"/>
              </w:rPr>
            </w:pPr>
            <w:r w:rsidRPr="00B47911">
              <w:rPr>
                <w:rFonts w:ascii="Helvetica Neue" w:hAnsi="Helvetica Neue"/>
                <w:sz w:val="22"/>
                <w:szCs w:val="22"/>
              </w:rPr>
              <w:t>Brutto-Rechnungsbetrag</w:t>
            </w:r>
          </w:p>
        </w:tc>
        <w:tc>
          <w:tcPr>
            <w:tcW w:w="1843" w:type="dxa"/>
            <w:tcBorders>
              <w:top w:val="single" w:sz="8" w:space="0" w:color="auto"/>
              <w:bottom w:val="double" w:sz="4" w:space="0" w:color="auto"/>
            </w:tcBorders>
            <w:tcMar>
              <w:top w:w="113" w:type="dxa"/>
              <w:bottom w:w="113" w:type="dxa"/>
            </w:tcMar>
          </w:tcPr>
          <w:p w14:paraId="7272C66C" w14:textId="6FAB2A22" w:rsidR="00EC7C86" w:rsidRPr="00B47911" w:rsidRDefault="00B47911" w:rsidP="00EC7C86">
            <w:pPr>
              <w:ind w:right="40"/>
              <w:jc w:val="right"/>
              <w:rPr>
                <w:rFonts w:ascii="Helvetica Neue" w:hAnsi="Helvetica Neue"/>
                <w:sz w:val="22"/>
                <w:szCs w:val="22"/>
              </w:rPr>
            </w:pPr>
            <w:r w:rsidRPr="00B47911">
              <w:rPr>
                <w:rFonts w:ascii="Helvetica Neue" w:hAnsi="Helvetica Neue"/>
                <w:sz w:val="22"/>
                <w:szCs w:val="22"/>
              </w:rPr>
              <w:t>43.632,65</w:t>
            </w:r>
            <w:r w:rsidR="00D464C4" w:rsidRPr="00B47911">
              <w:rPr>
                <w:rFonts w:ascii="Helvetica Neue" w:hAnsi="Helvetica Neue"/>
                <w:sz w:val="22"/>
                <w:szCs w:val="22"/>
              </w:rPr>
              <w:t xml:space="preserve"> </w:t>
            </w:r>
            <w:r w:rsidR="00EC7C86" w:rsidRPr="00B47911">
              <w:rPr>
                <w:rFonts w:ascii="Helvetica Neue" w:hAnsi="Helvetica Neue"/>
                <w:sz w:val="22"/>
                <w:szCs w:val="22"/>
              </w:rPr>
              <w:t>€</w:t>
            </w:r>
          </w:p>
        </w:tc>
      </w:tr>
    </w:tbl>
    <w:p w14:paraId="1B9B735F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5A5D57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1D6CD70" w14:textId="702807C1" w:rsidR="00C02F3E" w:rsidRDefault="00C02F3E" w:rsidP="006D77E2">
      <w:pPr>
        <w:ind w:right="418"/>
        <w:rPr>
          <w:rFonts w:ascii="Helvetica Neue Light" w:hAnsi="Helvetica Neue Light"/>
        </w:rPr>
      </w:pPr>
    </w:p>
    <w:p w14:paraId="4ABE7A03" w14:textId="085BAB85" w:rsidR="008107F7" w:rsidRDefault="008107F7" w:rsidP="006D77E2">
      <w:pPr>
        <w:ind w:right="418"/>
        <w:rPr>
          <w:rFonts w:ascii="Helvetica Neue Light" w:hAnsi="Helvetica Neue Light"/>
        </w:rPr>
      </w:pPr>
    </w:p>
    <w:p w14:paraId="3FCFCC68" w14:textId="77777777" w:rsidR="008107F7" w:rsidRDefault="008107F7" w:rsidP="006D77E2">
      <w:pPr>
        <w:ind w:right="418"/>
        <w:rPr>
          <w:rFonts w:ascii="Helvetica Neue Light" w:hAnsi="Helvetica Neue Light"/>
        </w:rPr>
      </w:pPr>
    </w:p>
    <w:p w14:paraId="38942E8F" w14:textId="77777777" w:rsidR="00C02F3E" w:rsidRDefault="00C02F3E" w:rsidP="0070603E">
      <w:pPr>
        <w:rPr>
          <w:rFonts w:ascii="Helvetica Neue Light" w:hAnsi="Helvetica Neue Light"/>
        </w:rPr>
        <w:sectPr w:rsidR="00C02F3E" w:rsidSect="00A33070">
          <w:headerReference w:type="default" r:id="rId9"/>
          <w:headerReference w:type="first" r:id="rId10"/>
          <w:footerReference w:type="first" r:id="rId11"/>
          <w:pgSz w:w="11900" w:h="16840"/>
          <w:pgMar w:top="3267" w:right="1134" w:bottom="1134" w:left="1400" w:header="3087" w:footer="457" w:gutter="0"/>
          <w:cols w:space="708"/>
          <w:titlePg/>
          <w:docGrid w:linePitch="360"/>
        </w:sectPr>
      </w:pPr>
    </w:p>
    <w:p w14:paraId="27CAFADE" w14:textId="67D8F58F" w:rsidR="00C02F3E" w:rsidRPr="00A42876" w:rsidRDefault="00C02F3E" w:rsidP="0070603E">
      <w:pPr>
        <w:rPr>
          <w:rFonts w:ascii="Helvetica Neue" w:hAnsi="Helvetica Neue"/>
        </w:rPr>
      </w:pPr>
    </w:p>
    <w:sectPr w:rsidR="00C02F3E" w:rsidRPr="00A42876" w:rsidSect="00A33070">
      <w:pgSz w:w="11900" w:h="16840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3F06" w14:textId="77777777" w:rsidR="00327402" w:rsidRDefault="00327402" w:rsidP="0070603E">
      <w:r>
        <w:separator/>
      </w:r>
    </w:p>
  </w:endnote>
  <w:endnote w:type="continuationSeparator" w:id="0">
    <w:p w14:paraId="1C8FEBAB" w14:textId="77777777" w:rsidR="00327402" w:rsidRDefault="00327402" w:rsidP="0070603E">
      <w:r>
        <w:continuationSeparator/>
      </w:r>
    </w:p>
  </w:endnote>
  <w:endnote w:type="continuationNotice" w:id="1">
    <w:p w14:paraId="2C111B8C" w14:textId="77777777" w:rsidR="00327402" w:rsidRDefault="003274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06DD" w14:textId="0C65C5D9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Geschäftsführung:  Jan Markmann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T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-80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Commerzbank Düsseldorf</w:t>
    </w:r>
  </w:p>
  <w:p w14:paraId="254CF9C5" w14:textId="3BFC291E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Handelsregister: 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32062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, AG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Wiesbaden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F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:  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>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-81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BIC:  COBADEDDXXX</w:t>
    </w:r>
  </w:p>
  <w:p w14:paraId="1516B7DC" w14:textId="77777777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ind w:right="-132"/>
      <w:rPr>
        <w:rFonts w:ascii="Helvetica Neue Light" w:hAnsi="Helvetica Neue Light"/>
        <w:color w:val="404040" w:themeColor="text1" w:themeTint="BF"/>
        <w:sz w:val="16"/>
        <w:szCs w:val="16"/>
      </w:rPr>
    </w:pPr>
    <w:proofErr w:type="spell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USt.IdNr</w:t>
    </w:r>
    <w:proofErr w:type="spellEnd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.:  DE294406946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E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info@29ventures.com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IBAN:  DE51 3004 0000 0122 0029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8A0D9" w14:textId="77777777" w:rsidR="00327402" w:rsidRDefault="00327402" w:rsidP="0070603E">
      <w:r>
        <w:separator/>
      </w:r>
    </w:p>
  </w:footnote>
  <w:footnote w:type="continuationSeparator" w:id="0">
    <w:p w14:paraId="4C253297" w14:textId="77777777" w:rsidR="00327402" w:rsidRDefault="00327402" w:rsidP="0070603E">
      <w:r>
        <w:continuationSeparator/>
      </w:r>
    </w:p>
  </w:footnote>
  <w:footnote w:type="continuationNotice" w:id="1">
    <w:p w14:paraId="480B94EC" w14:textId="77777777" w:rsidR="00327402" w:rsidRDefault="003274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E557" w14:textId="77777777" w:rsidR="00550153" w:rsidRDefault="00A33C5C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B54461" wp14:editId="2B0D0805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7556500" cy="106934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9ventures Briefbogen2 - Seite 2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DC49" w14:textId="748439E7" w:rsidR="00550153" w:rsidRPr="00A00C5F" w:rsidRDefault="003264BA">
    <w:pPr>
      <w:pStyle w:val="Kopfzeile"/>
      <w:rPr>
        <w:rFonts w:ascii="Helvetica Neue Light" w:hAnsi="Helvetica Neue Light"/>
        <w:color w:val="404040" w:themeColor="text1" w:themeTint="BF"/>
        <w:sz w:val="14"/>
        <w:szCs w:val="14"/>
      </w:rPr>
    </w:pPr>
    <w:r w:rsidRPr="00A00C5F">
      <w:rPr>
        <w:rFonts w:ascii="Helvetica Neue Light" w:hAnsi="Helvetica Neue Light"/>
        <w:noProof/>
        <w:color w:val="404040" w:themeColor="text1" w:themeTint="BF"/>
        <w:sz w:val="14"/>
        <w:szCs w:val="14"/>
      </w:rPr>
      <w:drawing>
        <wp:anchor distT="0" distB="0" distL="114300" distR="114300" simplePos="0" relativeHeight="251658241" behindDoc="1" locked="0" layoutInCell="1" allowOverlap="1" wp14:anchorId="2DF965EF" wp14:editId="53C84B8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371600"/>
          <wp:effectExtent l="0" t="0" r="0" b="0"/>
          <wp:wrapNone/>
          <wp:docPr id="2" name="Grafik 2" descr="Data:Userdata:jm:Documents:_00CT:_new Projects:_Berliner Arbeitszeit:_Marketing:29ventures Briefbogen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Userdata:jm:Documents:_00CT:_new Projects:_Berliner Arbeitszeit:_Marketing:29ventures Briefbogen.p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7173"/>
                  <a:stretch/>
                </pic:blipFill>
                <pic:spPr bwMode="auto">
                  <a:xfrm>
                    <a:off x="0" y="0"/>
                    <a:ext cx="755650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29ventures GmbH </w:t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Kleiststraße 23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65187 Wiesbaden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1C"/>
    <w:rsid w:val="000013EF"/>
    <w:rsid w:val="0000226A"/>
    <w:rsid w:val="0001261B"/>
    <w:rsid w:val="0004491C"/>
    <w:rsid w:val="000626A2"/>
    <w:rsid w:val="00072101"/>
    <w:rsid w:val="0008312D"/>
    <w:rsid w:val="000B7069"/>
    <w:rsid w:val="000C2E70"/>
    <w:rsid w:val="000D1017"/>
    <w:rsid w:val="000E0E8F"/>
    <w:rsid w:val="000F2CA6"/>
    <w:rsid w:val="00106AD9"/>
    <w:rsid w:val="00106D0E"/>
    <w:rsid w:val="00115C96"/>
    <w:rsid w:val="00123A8D"/>
    <w:rsid w:val="001312E5"/>
    <w:rsid w:val="00136BCE"/>
    <w:rsid w:val="001438C9"/>
    <w:rsid w:val="00161733"/>
    <w:rsid w:val="0017393F"/>
    <w:rsid w:val="00191000"/>
    <w:rsid w:val="001C2474"/>
    <w:rsid w:val="001C6689"/>
    <w:rsid w:val="001D5E52"/>
    <w:rsid w:val="001E13E5"/>
    <w:rsid w:val="001F52C9"/>
    <w:rsid w:val="00202149"/>
    <w:rsid w:val="00244F40"/>
    <w:rsid w:val="00262492"/>
    <w:rsid w:val="002A778A"/>
    <w:rsid w:val="002B354A"/>
    <w:rsid w:val="002D1ADB"/>
    <w:rsid w:val="002D7988"/>
    <w:rsid w:val="00304F95"/>
    <w:rsid w:val="003264BA"/>
    <w:rsid w:val="00327402"/>
    <w:rsid w:val="003335E8"/>
    <w:rsid w:val="00335091"/>
    <w:rsid w:val="00342F60"/>
    <w:rsid w:val="003456FA"/>
    <w:rsid w:val="00352423"/>
    <w:rsid w:val="00362245"/>
    <w:rsid w:val="00363814"/>
    <w:rsid w:val="00370E96"/>
    <w:rsid w:val="0037340A"/>
    <w:rsid w:val="00377C85"/>
    <w:rsid w:val="003817C7"/>
    <w:rsid w:val="003C4604"/>
    <w:rsid w:val="003C4754"/>
    <w:rsid w:val="003D7766"/>
    <w:rsid w:val="003E526F"/>
    <w:rsid w:val="00411498"/>
    <w:rsid w:val="00427FC4"/>
    <w:rsid w:val="004430AA"/>
    <w:rsid w:val="00454641"/>
    <w:rsid w:val="00457D26"/>
    <w:rsid w:val="00483D69"/>
    <w:rsid w:val="004902F3"/>
    <w:rsid w:val="00491423"/>
    <w:rsid w:val="004A73A0"/>
    <w:rsid w:val="004C32E2"/>
    <w:rsid w:val="004E6F85"/>
    <w:rsid w:val="00514C74"/>
    <w:rsid w:val="005245EE"/>
    <w:rsid w:val="00527C86"/>
    <w:rsid w:val="00531DEA"/>
    <w:rsid w:val="00531EB6"/>
    <w:rsid w:val="00546E76"/>
    <w:rsid w:val="00550153"/>
    <w:rsid w:val="00551B40"/>
    <w:rsid w:val="005C2130"/>
    <w:rsid w:val="005D0060"/>
    <w:rsid w:val="005D023D"/>
    <w:rsid w:val="005D7681"/>
    <w:rsid w:val="005E28AA"/>
    <w:rsid w:val="00600890"/>
    <w:rsid w:val="00604C19"/>
    <w:rsid w:val="0062314C"/>
    <w:rsid w:val="006251C6"/>
    <w:rsid w:val="00635091"/>
    <w:rsid w:val="006430FD"/>
    <w:rsid w:val="006600A3"/>
    <w:rsid w:val="00677C4D"/>
    <w:rsid w:val="00681887"/>
    <w:rsid w:val="00686990"/>
    <w:rsid w:val="00695746"/>
    <w:rsid w:val="006C12E9"/>
    <w:rsid w:val="006D722D"/>
    <w:rsid w:val="006D77E2"/>
    <w:rsid w:val="006E18ED"/>
    <w:rsid w:val="006F1D71"/>
    <w:rsid w:val="007040F9"/>
    <w:rsid w:val="0070603E"/>
    <w:rsid w:val="00744346"/>
    <w:rsid w:val="00777ED1"/>
    <w:rsid w:val="0078175F"/>
    <w:rsid w:val="00781FDC"/>
    <w:rsid w:val="007A3392"/>
    <w:rsid w:val="007B1C84"/>
    <w:rsid w:val="007C23E8"/>
    <w:rsid w:val="007C73A5"/>
    <w:rsid w:val="007E71AC"/>
    <w:rsid w:val="008107F7"/>
    <w:rsid w:val="00824558"/>
    <w:rsid w:val="0084640B"/>
    <w:rsid w:val="00854C62"/>
    <w:rsid w:val="008561EA"/>
    <w:rsid w:val="00863EC2"/>
    <w:rsid w:val="0086654B"/>
    <w:rsid w:val="00867B7C"/>
    <w:rsid w:val="00885A3A"/>
    <w:rsid w:val="00886FB3"/>
    <w:rsid w:val="008A04A6"/>
    <w:rsid w:val="008A0DD9"/>
    <w:rsid w:val="008B2954"/>
    <w:rsid w:val="008D049F"/>
    <w:rsid w:val="008E0DED"/>
    <w:rsid w:val="008F2BAE"/>
    <w:rsid w:val="00915806"/>
    <w:rsid w:val="00935034"/>
    <w:rsid w:val="00936DC1"/>
    <w:rsid w:val="00940E8D"/>
    <w:rsid w:val="00960D94"/>
    <w:rsid w:val="00977713"/>
    <w:rsid w:val="00977A28"/>
    <w:rsid w:val="00993619"/>
    <w:rsid w:val="009A28CA"/>
    <w:rsid w:val="009A3D5D"/>
    <w:rsid w:val="009B645E"/>
    <w:rsid w:val="009D6866"/>
    <w:rsid w:val="009E10DF"/>
    <w:rsid w:val="009E3D98"/>
    <w:rsid w:val="009F3EE1"/>
    <w:rsid w:val="00A00C5F"/>
    <w:rsid w:val="00A077A5"/>
    <w:rsid w:val="00A119AC"/>
    <w:rsid w:val="00A13D24"/>
    <w:rsid w:val="00A23670"/>
    <w:rsid w:val="00A33070"/>
    <w:rsid w:val="00A33C5C"/>
    <w:rsid w:val="00A401DA"/>
    <w:rsid w:val="00A42876"/>
    <w:rsid w:val="00A443C0"/>
    <w:rsid w:val="00A47883"/>
    <w:rsid w:val="00A57A61"/>
    <w:rsid w:val="00A7281E"/>
    <w:rsid w:val="00AA230B"/>
    <w:rsid w:val="00AC348F"/>
    <w:rsid w:val="00AD1C7D"/>
    <w:rsid w:val="00AE18DC"/>
    <w:rsid w:val="00B47911"/>
    <w:rsid w:val="00B7679F"/>
    <w:rsid w:val="00B80E03"/>
    <w:rsid w:val="00B828DC"/>
    <w:rsid w:val="00B86917"/>
    <w:rsid w:val="00B93562"/>
    <w:rsid w:val="00BC0DC0"/>
    <w:rsid w:val="00BD4D13"/>
    <w:rsid w:val="00BD564E"/>
    <w:rsid w:val="00C02F3E"/>
    <w:rsid w:val="00C10CBE"/>
    <w:rsid w:val="00C11BC9"/>
    <w:rsid w:val="00C11E9A"/>
    <w:rsid w:val="00C165B5"/>
    <w:rsid w:val="00C425E3"/>
    <w:rsid w:val="00C4794E"/>
    <w:rsid w:val="00C553DE"/>
    <w:rsid w:val="00C55CF6"/>
    <w:rsid w:val="00CC0B00"/>
    <w:rsid w:val="00CC15E3"/>
    <w:rsid w:val="00CC1E14"/>
    <w:rsid w:val="00CC608A"/>
    <w:rsid w:val="00D054B3"/>
    <w:rsid w:val="00D114F2"/>
    <w:rsid w:val="00D244A6"/>
    <w:rsid w:val="00D32E81"/>
    <w:rsid w:val="00D33DCD"/>
    <w:rsid w:val="00D422A8"/>
    <w:rsid w:val="00D464C4"/>
    <w:rsid w:val="00D4675E"/>
    <w:rsid w:val="00D50CE6"/>
    <w:rsid w:val="00D8433C"/>
    <w:rsid w:val="00D87E1C"/>
    <w:rsid w:val="00DB606D"/>
    <w:rsid w:val="00DD079C"/>
    <w:rsid w:val="00DF2B1A"/>
    <w:rsid w:val="00E459C0"/>
    <w:rsid w:val="00E46ACF"/>
    <w:rsid w:val="00E54E8B"/>
    <w:rsid w:val="00E60832"/>
    <w:rsid w:val="00E65B2D"/>
    <w:rsid w:val="00E86C1D"/>
    <w:rsid w:val="00E879FE"/>
    <w:rsid w:val="00EB153A"/>
    <w:rsid w:val="00EB1959"/>
    <w:rsid w:val="00EB62EB"/>
    <w:rsid w:val="00EC4ADD"/>
    <w:rsid w:val="00EC7C86"/>
    <w:rsid w:val="00EE323C"/>
    <w:rsid w:val="00EE6C9C"/>
    <w:rsid w:val="00EF6D94"/>
    <w:rsid w:val="00F01B8F"/>
    <w:rsid w:val="00F0422A"/>
    <w:rsid w:val="00F05A16"/>
    <w:rsid w:val="00F05C0F"/>
    <w:rsid w:val="00F06881"/>
    <w:rsid w:val="00F173DA"/>
    <w:rsid w:val="00F24FEC"/>
    <w:rsid w:val="00F27C56"/>
    <w:rsid w:val="00F53FB2"/>
    <w:rsid w:val="00F56291"/>
    <w:rsid w:val="00F57DCC"/>
    <w:rsid w:val="00F658DB"/>
    <w:rsid w:val="00F65A4A"/>
    <w:rsid w:val="00F8463C"/>
    <w:rsid w:val="00FC1F32"/>
    <w:rsid w:val="00FE0E01"/>
    <w:rsid w:val="00FE5AF2"/>
    <w:rsid w:val="00F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8418DC"/>
  <w14:defaultImageDpi w14:val="300"/>
  <w15:docId w15:val="{E7C528BF-E71C-3D48-8ED6-F0EBC37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56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0603E"/>
  </w:style>
  <w:style w:type="paragraph" w:styleId="Fuzeile">
    <w:name w:val="footer"/>
    <w:basedOn w:val="Standard"/>
    <w:link w:val="Fu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0603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603E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603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1C247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247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044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mark/Library/CloudStorage/OneDrive-29venturesGmbH/Benutzervorlagen/Meine%20Vorlagen/29ventures%20Brief%20v5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1961f-6d2a-46bf-b812-a7eb3bf979b9">
      <Terms xmlns="http://schemas.microsoft.com/office/infopath/2007/PartnerControls"/>
    </lcf76f155ced4ddcb4097134ff3c332f>
    <TaxCatchAll xmlns="26944d76-cb14-487b-ae0f-d355f71ab1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0493435332564196D4FF9351E3307D" ma:contentTypeVersion="16" ma:contentTypeDescription="Ein neues Dokument erstellen." ma:contentTypeScope="" ma:versionID="662a38fd2033afd1183d4775bd305c5e">
  <xsd:schema xmlns:xsd="http://www.w3.org/2001/XMLSchema" xmlns:xs="http://www.w3.org/2001/XMLSchema" xmlns:p="http://schemas.microsoft.com/office/2006/metadata/properties" xmlns:ns2="26944d76-cb14-487b-ae0f-d355f71ab124" xmlns:ns3="6ae1961f-6d2a-46bf-b812-a7eb3bf979b9" targetNamespace="http://schemas.microsoft.com/office/2006/metadata/properties" ma:root="true" ma:fieldsID="4bd7dd8b0afe35bad1832c78539a9cdb" ns2:_="" ns3:_="">
    <xsd:import namespace="26944d76-cb14-487b-ae0f-d355f71ab124"/>
    <xsd:import namespace="6ae1961f-6d2a-46bf-b812-a7eb3bf97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44d76-cb14-487b-ae0f-d355f71ab1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13c0e4-f133-47a4-8708-ba0127db93ed}" ma:internalName="TaxCatchAll" ma:showField="CatchAllData" ma:web="26944d76-cb14-487b-ae0f-d355f71ab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1961f-6d2a-46bf-b812-a7eb3bf97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48f0893-47bf-4ae8-8f8c-9a321ab243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85F45-4BDE-42D8-8B17-6D6870AFCC4D}">
  <ds:schemaRefs>
    <ds:schemaRef ds:uri="http://schemas.microsoft.com/office/2006/metadata/properties"/>
    <ds:schemaRef ds:uri="http://schemas.microsoft.com/office/infopath/2007/PartnerControls"/>
    <ds:schemaRef ds:uri="6ae1961f-6d2a-46bf-b812-a7eb3bf979b9"/>
    <ds:schemaRef ds:uri="26944d76-cb14-487b-ae0f-d355f71ab124"/>
  </ds:schemaRefs>
</ds:datastoreItem>
</file>

<file path=customXml/itemProps2.xml><?xml version="1.0" encoding="utf-8"?>
<ds:datastoreItem xmlns:ds="http://schemas.openxmlformats.org/officeDocument/2006/customXml" ds:itemID="{0A51DAC9-DF4B-493D-B752-E0A7E3AC7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44d76-cb14-487b-ae0f-d355f71ab124"/>
    <ds:schemaRef ds:uri="6ae1961f-6d2a-46bf-b812-a7eb3bf97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60B65D-869F-4B71-B8CE-EAC85FEC89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29ventures Brief v5.dotx</Template>
  <TotalTime>0</TotalTime>
  <Pages>2</Pages>
  <Words>90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Markmann</dc:creator>
  <cp:keywords/>
  <dc:description/>
  <cp:lastModifiedBy>Jan Markmann</cp:lastModifiedBy>
  <cp:revision>12</cp:revision>
  <cp:lastPrinted>2025-03-22T16:45:00Z</cp:lastPrinted>
  <dcterms:created xsi:type="dcterms:W3CDTF">2025-03-22T16:25:00Z</dcterms:created>
  <dcterms:modified xsi:type="dcterms:W3CDTF">2025-03-26T17:06:00Z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0x010100940493435332564196D4FF9351E3307D</vt:lpwstr>
  </property>
  <property fmtid="{D5CDD505-2E9C-101B-9397-08002B2CF9AE}" pid="3" name="MediaServiceImageTags">
    <vt:lpwstr/>
  </property>
</Properties>
</file>