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2119A785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 xml:space="preserve">DRS </w:t>
      </w:r>
      <w:r w:rsidR="0017393F">
        <w:rPr>
          <w:rFonts w:ascii="Helvetica Neue Light" w:hAnsi="Helvetica Neue Light"/>
        </w:rPr>
        <w:t>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73B6B25D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883FBF">
        <w:rPr>
          <w:rFonts w:ascii="Helvetica Neue Light" w:hAnsi="Helvetica Neue Light"/>
        </w:rPr>
        <w:t>10</w:t>
      </w:r>
      <w:r w:rsidR="00D054B3">
        <w:rPr>
          <w:rFonts w:ascii="Helvetica Neue Light" w:hAnsi="Helvetica Neue Light"/>
        </w:rPr>
        <w:t>.</w:t>
      </w:r>
      <w:r w:rsidR="000B7069">
        <w:rPr>
          <w:rFonts w:ascii="Helvetica Neue Light" w:hAnsi="Helvetica Neue Light"/>
        </w:rPr>
        <w:t>0</w:t>
      </w:r>
      <w:r w:rsidR="00883FBF">
        <w:rPr>
          <w:rFonts w:ascii="Helvetica Neue Light" w:hAnsi="Helvetica Neue Light"/>
        </w:rPr>
        <w:t>4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7D069404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</w:t>
      </w:r>
      <w:r w:rsidR="00883FBF">
        <w:rPr>
          <w:rFonts w:ascii="Helvetica Neue" w:hAnsi="Helvetica Neue"/>
          <w:noProof/>
        </w:rPr>
        <w:t>3</w:t>
      </w:r>
      <w:r w:rsidRPr="0004491C">
        <w:rPr>
          <w:rFonts w:ascii="Helvetica Neue" w:hAnsi="Helvetica Neue"/>
          <w:noProof/>
        </w:rPr>
        <w:t>-0</w:t>
      </w:r>
      <w:r w:rsidR="00527C86">
        <w:rPr>
          <w:rFonts w:ascii="Helvetica Neue" w:hAnsi="Helvetica Neue"/>
          <w:noProof/>
        </w:rPr>
        <w:t>2</w:t>
      </w:r>
    </w:p>
    <w:p w14:paraId="02A2DD31" w14:textId="7A861F96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</w:t>
      </w:r>
      <w:r w:rsidR="00883FBF">
        <w:rPr>
          <w:rFonts w:ascii="Helvetica Neue Light" w:hAnsi="Helvetica Neue Light"/>
          <w:sz w:val="22"/>
        </w:rPr>
        <w:t>3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883FBF">
        <w:rPr>
          <w:rFonts w:ascii="Helvetica Neue Light" w:hAnsi="Helvetica Neue Light"/>
          <w:sz w:val="22"/>
        </w:rPr>
        <w:t>31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</w:t>
      </w:r>
      <w:r w:rsidR="00883FBF">
        <w:rPr>
          <w:rFonts w:ascii="Helvetica Neue Light" w:hAnsi="Helvetica Neue Light"/>
          <w:sz w:val="22"/>
        </w:rPr>
        <w:t>3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FF670C1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454555B9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5449EF7A" w:rsidR="00D422A8" w:rsidRPr="00335091" w:rsidRDefault="00CB1E7B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>.</w:t>
            </w:r>
            <w:r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00,00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16417711" w:rsidR="00C55CF6" w:rsidRDefault="00777ED1" w:rsidP="00C55CF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2.</w:t>
            </w:r>
            <w:r w:rsidR="00266A79">
              <w:rPr>
                <w:rFonts w:ascii="Helvetica Neue Light" w:hAnsi="Helvetica Neue Light"/>
                <w:sz w:val="22"/>
                <w:szCs w:val="22"/>
              </w:rPr>
              <w:t>85</w:t>
            </w:r>
            <w:r w:rsidR="00B4434B">
              <w:rPr>
                <w:rFonts w:ascii="Helvetica Neue Light" w:hAnsi="Helvetica Neue Light"/>
                <w:sz w:val="22"/>
                <w:szCs w:val="22"/>
              </w:rPr>
              <w:t>1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>,</w:t>
            </w:r>
            <w:r w:rsidR="00B4434B">
              <w:rPr>
                <w:rFonts w:ascii="Helvetica Neue Light" w:hAnsi="Helvetica Neue Light"/>
                <w:sz w:val="22"/>
                <w:szCs w:val="22"/>
              </w:rPr>
              <w:t>8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0 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04CC149E" w:rsidR="00D422A8" w:rsidRPr="00335091" w:rsidRDefault="0097649F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  <w:r w:rsidR="00F0422A">
              <w:rPr>
                <w:rFonts w:ascii="Helvetica Neue Light" w:hAnsi="Helvetica Neue Light"/>
                <w:sz w:val="22"/>
                <w:szCs w:val="22"/>
              </w:rPr>
              <w:t>.</w:t>
            </w:r>
            <w:r>
              <w:rPr>
                <w:rFonts w:ascii="Helvetica Neue Light" w:hAnsi="Helvetica Neue Light"/>
                <w:sz w:val="22"/>
                <w:szCs w:val="22"/>
              </w:rPr>
              <w:t>843</w:t>
            </w:r>
            <w:r w:rsidR="00F0422A">
              <w:rPr>
                <w:rFonts w:ascii="Helvetica Neue Light" w:hAnsi="Helvetica Neue Light"/>
                <w:sz w:val="22"/>
                <w:szCs w:val="22"/>
              </w:rPr>
              <w:t>,</w:t>
            </w:r>
            <w:r>
              <w:rPr>
                <w:rFonts w:ascii="Helvetica Neue Light" w:hAnsi="Helvetica Neue Light"/>
                <w:sz w:val="22"/>
                <w:szCs w:val="22"/>
              </w:rPr>
              <w:t>43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284274F7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</w:t>
            </w:r>
            <w:r w:rsidR="003D268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364A0184" w:rsidR="009A3D5D" w:rsidRPr="00854C62" w:rsidRDefault="00FD785A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  <w:r w:rsidR="00F27C56">
              <w:rPr>
                <w:rFonts w:ascii="Helvetica Neue Light" w:hAnsi="Helvetica Neue Light"/>
                <w:sz w:val="22"/>
                <w:szCs w:val="22"/>
              </w:rPr>
              <w:t>.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>0</w:t>
            </w:r>
            <w:r>
              <w:rPr>
                <w:rFonts w:ascii="Helvetica Neue Light" w:hAnsi="Helvetica Neue Light"/>
                <w:sz w:val="22"/>
                <w:szCs w:val="22"/>
              </w:rPr>
              <w:t>79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>,</w:t>
            </w:r>
            <w:r w:rsidR="00B52D70">
              <w:rPr>
                <w:rFonts w:ascii="Helvetica Neue Light" w:hAnsi="Helvetica Neue Light"/>
                <w:sz w:val="22"/>
                <w:szCs w:val="22"/>
              </w:rPr>
              <w:t>51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27557" w:rsidRPr="0001261B" w14:paraId="68D11EE8" w14:textId="77777777" w:rsidTr="001E13E5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927557" w:rsidRPr="00335091" w:rsidRDefault="00927557" w:rsidP="00927557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927557" w:rsidRPr="00335091" w:rsidRDefault="00927557" w:rsidP="00927557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927557" w:rsidRPr="00335091" w:rsidRDefault="00927557" w:rsidP="00927557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31D8A" w14:textId="335787AC" w:rsidR="00927557" w:rsidRPr="00491423" w:rsidRDefault="00927557" w:rsidP="00927557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927557">
              <w:rPr>
                <w:rFonts w:ascii="Helvetica Neue Light" w:hAnsi="Helvetica Neue Light"/>
                <w:sz w:val="22"/>
                <w:szCs w:val="22"/>
              </w:rPr>
              <w:t>38.524,74 €</w:t>
            </w:r>
          </w:p>
        </w:tc>
      </w:tr>
      <w:tr w:rsidR="00927557" w:rsidRPr="0001261B" w14:paraId="4BEA241F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927557" w:rsidRPr="00335091" w:rsidRDefault="00927557" w:rsidP="00927557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927557" w:rsidRPr="00335091" w:rsidRDefault="00927557" w:rsidP="00927557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927557" w:rsidRPr="00335091" w:rsidRDefault="00927557" w:rsidP="00927557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</w:tcPr>
          <w:p w14:paraId="1553D39E" w14:textId="57CD28C9" w:rsidR="00927557" w:rsidRPr="00491423" w:rsidRDefault="00927557" w:rsidP="00927557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927557">
              <w:rPr>
                <w:rFonts w:ascii="Helvetica Neue Light" w:hAnsi="Helvetica Neue Light"/>
                <w:sz w:val="22"/>
                <w:szCs w:val="22"/>
              </w:rPr>
              <w:t>7.319,70 €</w:t>
            </w:r>
          </w:p>
        </w:tc>
      </w:tr>
      <w:tr w:rsidR="00927557" w:rsidRPr="00C01518" w14:paraId="38331AE4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927557" w:rsidRPr="00335091" w:rsidRDefault="00927557" w:rsidP="00927557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927557" w:rsidRDefault="00927557" w:rsidP="00927557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927557" w:rsidRPr="00C01518" w:rsidRDefault="00927557" w:rsidP="00927557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C01518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</w:tcPr>
          <w:p w14:paraId="7272C66C" w14:textId="1A419D92" w:rsidR="00927557" w:rsidRPr="00927557" w:rsidRDefault="00927557" w:rsidP="00927557">
            <w:pPr>
              <w:ind w:right="40"/>
              <w:jc w:val="right"/>
              <w:rPr>
                <w:rFonts w:ascii="Helvetica Neue" w:hAnsi="Helvetica Neue"/>
                <w:sz w:val="22"/>
                <w:szCs w:val="22"/>
              </w:rPr>
            </w:pPr>
            <w:r w:rsidRPr="00927557">
              <w:rPr>
                <w:rFonts w:ascii="Helvetica Neue" w:hAnsi="Helvetica Neue"/>
                <w:sz w:val="22"/>
                <w:szCs w:val="22"/>
              </w:rPr>
              <w:t>45.844,44 €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6695" w14:textId="77777777" w:rsidR="009D3A6F" w:rsidRDefault="009D3A6F" w:rsidP="0070603E">
      <w:r>
        <w:separator/>
      </w:r>
    </w:p>
  </w:endnote>
  <w:endnote w:type="continuationSeparator" w:id="0">
    <w:p w14:paraId="350B953E" w14:textId="77777777" w:rsidR="009D3A6F" w:rsidRDefault="009D3A6F" w:rsidP="0070603E">
      <w:r>
        <w:continuationSeparator/>
      </w:r>
    </w:p>
  </w:endnote>
  <w:endnote w:type="continuationNotice" w:id="1">
    <w:p w14:paraId="17CDC706" w14:textId="77777777" w:rsidR="009D3A6F" w:rsidRDefault="009D3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2883F" w14:textId="77777777" w:rsidR="009D3A6F" w:rsidRDefault="009D3A6F" w:rsidP="0070603E">
      <w:r>
        <w:separator/>
      </w:r>
    </w:p>
  </w:footnote>
  <w:footnote w:type="continuationSeparator" w:id="0">
    <w:p w14:paraId="7160C0BF" w14:textId="77777777" w:rsidR="009D3A6F" w:rsidRDefault="009D3A6F" w:rsidP="0070603E">
      <w:r>
        <w:continuationSeparator/>
      </w:r>
    </w:p>
  </w:footnote>
  <w:footnote w:type="continuationNotice" w:id="1">
    <w:p w14:paraId="5814A6BA" w14:textId="77777777" w:rsidR="009D3A6F" w:rsidRDefault="009D3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34E94"/>
    <w:rsid w:val="0004491C"/>
    <w:rsid w:val="000626A2"/>
    <w:rsid w:val="0006748C"/>
    <w:rsid w:val="00072101"/>
    <w:rsid w:val="0008312D"/>
    <w:rsid w:val="000B7069"/>
    <w:rsid w:val="000C2E70"/>
    <w:rsid w:val="000D1017"/>
    <w:rsid w:val="000E0E8F"/>
    <w:rsid w:val="000F2CA6"/>
    <w:rsid w:val="00106AD9"/>
    <w:rsid w:val="00106D0E"/>
    <w:rsid w:val="00115C96"/>
    <w:rsid w:val="00123A8D"/>
    <w:rsid w:val="001312E5"/>
    <w:rsid w:val="00136BCE"/>
    <w:rsid w:val="001438C9"/>
    <w:rsid w:val="00161733"/>
    <w:rsid w:val="0017393F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66A79"/>
    <w:rsid w:val="002A778A"/>
    <w:rsid w:val="002B354A"/>
    <w:rsid w:val="002D1ADB"/>
    <w:rsid w:val="002D7988"/>
    <w:rsid w:val="00304F95"/>
    <w:rsid w:val="003264BA"/>
    <w:rsid w:val="00327402"/>
    <w:rsid w:val="003335E8"/>
    <w:rsid w:val="00335091"/>
    <w:rsid w:val="00342F60"/>
    <w:rsid w:val="003456FA"/>
    <w:rsid w:val="00352423"/>
    <w:rsid w:val="00362245"/>
    <w:rsid w:val="00363814"/>
    <w:rsid w:val="00370E96"/>
    <w:rsid w:val="0037340A"/>
    <w:rsid w:val="00377C85"/>
    <w:rsid w:val="003817C7"/>
    <w:rsid w:val="003C4604"/>
    <w:rsid w:val="003C4754"/>
    <w:rsid w:val="003D2680"/>
    <w:rsid w:val="003D7766"/>
    <w:rsid w:val="003E526F"/>
    <w:rsid w:val="00411498"/>
    <w:rsid w:val="00427FC4"/>
    <w:rsid w:val="004430AA"/>
    <w:rsid w:val="00454641"/>
    <w:rsid w:val="00457D26"/>
    <w:rsid w:val="00483D69"/>
    <w:rsid w:val="004902F3"/>
    <w:rsid w:val="00491423"/>
    <w:rsid w:val="004A73A0"/>
    <w:rsid w:val="004C32E2"/>
    <w:rsid w:val="004E6F85"/>
    <w:rsid w:val="00514C74"/>
    <w:rsid w:val="005245EE"/>
    <w:rsid w:val="00527C86"/>
    <w:rsid w:val="00531DEA"/>
    <w:rsid w:val="00531EB6"/>
    <w:rsid w:val="00546E76"/>
    <w:rsid w:val="00550153"/>
    <w:rsid w:val="00551B40"/>
    <w:rsid w:val="005C2130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77ED1"/>
    <w:rsid w:val="0078175F"/>
    <w:rsid w:val="00781FDC"/>
    <w:rsid w:val="007A3392"/>
    <w:rsid w:val="007B1C84"/>
    <w:rsid w:val="007C23E8"/>
    <w:rsid w:val="007C73A5"/>
    <w:rsid w:val="007E71AC"/>
    <w:rsid w:val="00804B13"/>
    <w:rsid w:val="008107F7"/>
    <w:rsid w:val="00824558"/>
    <w:rsid w:val="0084640B"/>
    <w:rsid w:val="00854C62"/>
    <w:rsid w:val="008561EA"/>
    <w:rsid w:val="00863EC2"/>
    <w:rsid w:val="0086654B"/>
    <w:rsid w:val="00867B7C"/>
    <w:rsid w:val="00883FBF"/>
    <w:rsid w:val="00885A3A"/>
    <w:rsid w:val="00886FB3"/>
    <w:rsid w:val="008A04A6"/>
    <w:rsid w:val="008A0DD9"/>
    <w:rsid w:val="008B2954"/>
    <w:rsid w:val="008D049F"/>
    <w:rsid w:val="008E0DED"/>
    <w:rsid w:val="008F2BAE"/>
    <w:rsid w:val="00915806"/>
    <w:rsid w:val="00927557"/>
    <w:rsid w:val="00935034"/>
    <w:rsid w:val="00936DC1"/>
    <w:rsid w:val="00940E8D"/>
    <w:rsid w:val="00960D94"/>
    <w:rsid w:val="0097649F"/>
    <w:rsid w:val="00977713"/>
    <w:rsid w:val="00977A28"/>
    <w:rsid w:val="00993619"/>
    <w:rsid w:val="009A28CA"/>
    <w:rsid w:val="009A3D5D"/>
    <w:rsid w:val="009B645E"/>
    <w:rsid w:val="009D3A6F"/>
    <w:rsid w:val="009D6866"/>
    <w:rsid w:val="009E10DF"/>
    <w:rsid w:val="009E3D98"/>
    <w:rsid w:val="009F3EE1"/>
    <w:rsid w:val="00A00C5F"/>
    <w:rsid w:val="00A077A5"/>
    <w:rsid w:val="00A119AC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C348F"/>
    <w:rsid w:val="00AD1C7D"/>
    <w:rsid w:val="00AE18DC"/>
    <w:rsid w:val="00B4434B"/>
    <w:rsid w:val="00B47911"/>
    <w:rsid w:val="00B52D70"/>
    <w:rsid w:val="00B7679F"/>
    <w:rsid w:val="00B80E03"/>
    <w:rsid w:val="00B828DC"/>
    <w:rsid w:val="00B86917"/>
    <w:rsid w:val="00B93562"/>
    <w:rsid w:val="00BC0DC0"/>
    <w:rsid w:val="00BD4D13"/>
    <w:rsid w:val="00BD564E"/>
    <w:rsid w:val="00C01518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B1E7B"/>
    <w:rsid w:val="00CC0B00"/>
    <w:rsid w:val="00CC15E3"/>
    <w:rsid w:val="00CC1E14"/>
    <w:rsid w:val="00CC608A"/>
    <w:rsid w:val="00D054B3"/>
    <w:rsid w:val="00D114F2"/>
    <w:rsid w:val="00D244A6"/>
    <w:rsid w:val="00D32E81"/>
    <w:rsid w:val="00D33DCD"/>
    <w:rsid w:val="00D422A8"/>
    <w:rsid w:val="00D464C4"/>
    <w:rsid w:val="00D4675E"/>
    <w:rsid w:val="00D50CE6"/>
    <w:rsid w:val="00D8433C"/>
    <w:rsid w:val="00D87E1C"/>
    <w:rsid w:val="00DB606D"/>
    <w:rsid w:val="00DD079C"/>
    <w:rsid w:val="00DF2B1A"/>
    <w:rsid w:val="00E459C0"/>
    <w:rsid w:val="00E46ACF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E323C"/>
    <w:rsid w:val="00EE6C9C"/>
    <w:rsid w:val="00EF6D94"/>
    <w:rsid w:val="00F01B8F"/>
    <w:rsid w:val="00F0422A"/>
    <w:rsid w:val="00F05A16"/>
    <w:rsid w:val="00F05C0F"/>
    <w:rsid w:val="00F06881"/>
    <w:rsid w:val="00F173DA"/>
    <w:rsid w:val="00F24FEC"/>
    <w:rsid w:val="00F27C56"/>
    <w:rsid w:val="00F53FB2"/>
    <w:rsid w:val="00F56291"/>
    <w:rsid w:val="00F57DCC"/>
    <w:rsid w:val="00F658DB"/>
    <w:rsid w:val="00F65A4A"/>
    <w:rsid w:val="00F8463C"/>
    <w:rsid w:val="00FA61E0"/>
    <w:rsid w:val="00FC1F32"/>
    <w:rsid w:val="00FD785A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662a38fd2033afd1183d4775bd305c5e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4bd7dd8b0afe35bad1832c78539a9cdb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Props1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51DAC9-DF4B-493D-B752-E0A7E3AC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4d76-cb14-487b-ae0f-d355f71ab124"/>
    <ds:schemaRef ds:uri="6ae1961f-6d2a-46bf-b812-a7eb3bf97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80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14</cp:revision>
  <cp:lastPrinted>2025-03-22T16:45:00Z</cp:lastPrinted>
  <dcterms:created xsi:type="dcterms:W3CDTF">2025-04-13T14:24:00Z</dcterms:created>
  <dcterms:modified xsi:type="dcterms:W3CDTF">2025-04-13T16:16:00Z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