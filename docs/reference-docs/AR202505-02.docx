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D81D" w14:textId="2119A785" w:rsidR="00BD564E" w:rsidRDefault="00C553DE" w:rsidP="00BD564E">
      <w:pPr>
        <w:ind w:right="418"/>
        <w:rPr>
          <w:rFonts w:ascii="Helvetica Neue Light" w:hAnsi="Helvetica Neue Light"/>
        </w:rPr>
      </w:pPr>
      <w:r>
        <w:rPr>
          <w:rFonts w:ascii="Helvetica Neue Light" w:hAnsi="Helvetica Neue Light"/>
        </w:rPr>
        <w:br/>
      </w:r>
      <w:r w:rsidR="00BD564E">
        <w:rPr>
          <w:rFonts w:ascii="Helvetica Neue Light" w:hAnsi="Helvetica Neue Light"/>
        </w:rPr>
        <w:t xml:space="preserve">DRS </w:t>
      </w:r>
      <w:r w:rsidR="0017393F">
        <w:rPr>
          <w:rFonts w:ascii="Helvetica Neue Light" w:hAnsi="Helvetica Neue Light"/>
        </w:rPr>
        <w:t>Holding AG</w:t>
      </w:r>
    </w:p>
    <w:p w14:paraId="4A40885B" w14:textId="77777777" w:rsidR="00BD564E" w:rsidRDefault="00BD564E" w:rsidP="00BD564E">
      <w:pPr>
        <w:ind w:right="418"/>
        <w:rPr>
          <w:rFonts w:ascii="Helvetica Neue Light" w:hAnsi="Helvetica Neue Light"/>
        </w:rPr>
      </w:pPr>
      <w:r>
        <w:rPr>
          <w:rFonts w:ascii="Helvetica Neue Light" w:hAnsi="Helvetica Neue Light"/>
        </w:rPr>
        <w:t>Am Sandtorkai 58</w:t>
      </w:r>
    </w:p>
    <w:p w14:paraId="28BBF143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4D2367E3" w14:textId="77777777" w:rsidR="00BD564E" w:rsidRDefault="00BD564E" w:rsidP="00BD564E">
      <w:pPr>
        <w:ind w:right="418"/>
        <w:rPr>
          <w:rFonts w:ascii="Helvetica Neue Light" w:hAnsi="Helvetica Neue Light"/>
        </w:rPr>
      </w:pPr>
      <w:r>
        <w:rPr>
          <w:rFonts w:ascii="Helvetica Neue Light" w:hAnsi="Helvetica Neue Light"/>
        </w:rPr>
        <w:t>20457 Hamburg</w:t>
      </w:r>
    </w:p>
    <w:p w14:paraId="6255536B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7E6E158C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603D885B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33A4E580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58051C31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57176296" w14:textId="4A404045" w:rsidR="00BD564E" w:rsidRDefault="00BD564E" w:rsidP="00BD564E">
      <w:pPr>
        <w:ind w:right="10"/>
        <w:jc w:val="right"/>
        <w:rPr>
          <w:rFonts w:ascii="Helvetica Neue Light" w:hAnsi="Helvetica Neue Light"/>
        </w:rPr>
      </w:pPr>
      <w:r>
        <w:rPr>
          <w:rFonts w:ascii="Helvetica Neue Light" w:hAnsi="Helvetica Neue Light"/>
        </w:rPr>
        <w:t xml:space="preserve">Wiesbaden, </w:t>
      </w:r>
      <w:r w:rsidR="00BE120C">
        <w:rPr>
          <w:rFonts w:ascii="Helvetica Neue Light" w:hAnsi="Helvetica Neue Light"/>
        </w:rPr>
        <w:t>07</w:t>
      </w:r>
      <w:r w:rsidR="00D054B3">
        <w:rPr>
          <w:rFonts w:ascii="Helvetica Neue Light" w:hAnsi="Helvetica Neue Light"/>
        </w:rPr>
        <w:t>.</w:t>
      </w:r>
      <w:r w:rsidR="000B7069">
        <w:rPr>
          <w:rFonts w:ascii="Helvetica Neue Light" w:hAnsi="Helvetica Neue Light"/>
        </w:rPr>
        <w:t>0</w:t>
      </w:r>
      <w:r w:rsidR="00BE120C">
        <w:rPr>
          <w:rFonts w:ascii="Helvetica Neue Light" w:hAnsi="Helvetica Neue Light"/>
        </w:rPr>
        <w:t>7</w:t>
      </w:r>
      <w:r>
        <w:rPr>
          <w:rFonts w:ascii="Helvetica Neue Light" w:hAnsi="Helvetica Neue Light"/>
        </w:rPr>
        <w:t>.202</w:t>
      </w:r>
      <w:r w:rsidR="000B7069">
        <w:rPr>
          <w:rFonts w:ascii="Helvetica Neue Light" w:hAnsi="Helvetica Neue Light"/>
        </w:rPr>
        <w:t>5</w:t>
      </w:r>
    </w:p>
    <w:p w14:paraId="372DE5B7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76D2736C" w14:textId="65131674" w:rsidR="00BD564E" w:rsidRPr="00B86DF3" w:rsidRDefault="00BD564E" w:rsidP="00BD564E">
      <w:pPr>
        <w:spacing w:line="312" w:lineRule="auto"/>
        <w:jc w:val="both"/>
        <w:rPr>
          <w:rFonts w:ascii="Helvetica Neue" w:hAnsi="Helvetica Neue"/>
        </w:rPr>
      </w:pPr>
      <w:r w:rsidRPr="0004491C">
        <w:rPr>
          <w:rFonts w:ascii="Helvetica Neue" w:hAnsi="Helvetica Neue"/>
          <w:noProof/>
        </w:rPr>
        <w:t xml:space="preserve">Rechnung </w:t>
      </w:r>
      <w:r>
        <w:rPr>
          <w:rFonts w:ascii="Helvetica Neue" w:hAnsi="Helvetica Neue"/>
          <w:noProof/>
        </w:rPr>
        <w:t>202</w:t>
      </w:r>
      <w:r w:rsidR="000B7069">
        <w:rPr>
          <w:rFonts w:ascii="Helvetica Neue" w:hAnsi="Helvetica Neue"/>
          <w:noProof/>
        </w:rPr>
        <w:t>50</w:t>
      </w:r>
      <w:r w:rsidR="00362B61">
        <w:rPr>
          <w:rFonts w:ascii="Helvetica Neue" w:hAnsi="Helvetica Neue"/>
          <w:noProof/>
        </w:rPr>
        <w:t>5</w:t>
      </w:r>
      <w:r w:rsidRPr="0004491C">
        <w:rPr>
          <w:rFonts w:ascii="Helvetica Neue" w:hAnsi="Helvetica Neue"/>
          <w:noProof/>
        </w:rPr>
        <w:t>-0</w:t>
      </w:r>
      <w:r w:rsidR="00527C86">
        <w:rPr>
          <w:rFonts w:ascii="Helvetica Neue" w:hAnsi="Helvetica Neue"/>
          <w:noProof/>
        </w:rPr>
        <w:t>2</w:t>
      </w:r>
    </w:p>
    <w:p w14:paraId="02A2DD31" w14:textId="6EB07BF4" w:rsidR="00BD564E" w:rsidRPr="00B86DF3" w:rsidRDefault="000626A2" w:rsidP="00BD564E">
      <w:pPr>
        <w:spacing w:line="312" w:lineRule="auto"/>
        <w:rPr>
          <w:rFonts w:ascii="Helvetica Neue Light" w:hAnsi="Helvetica Neue Light"/>
          <w:sz w:val="22"/>
        </w:rPr>
      </w:pPr>
      <w:r>
        <w:rPr>
          <w:rFonts w:ascii="Helvetica Neue Light" w:hAnsi="Helvetica Neue Light"/>
          <w:sz w:val="22"/>
        </w:rPr>
        <w:t>Leistungszeitraum</w:t>
      </w:r>
      <w:r w:rsidR="00BD564E" w:rsidRPr="00B86DF3">
        <w:rPr>
          <w:rFonts w:ascii="Helvetica Neue Light" w:hAnsi="Helvetica Neue Light"/>
          <w:sz w:val="22"/>
        </w:rPr>
        <w:t xml:space="preserve"> 01.</w:t>
      </w:r>
      <w:r w:rsidR="000B7069">
        <w:rPr>
          <w:rFonts w:ascii="Helvetica Neue Light" w:hAnsi="Helvetica Neue Light"/>
          <w:sz w:val="22"/>
        </w:rPr>
        <w:t>0</w:t>
      </w:r>
      <w:r w:rsidR="00362B61">
        <w:rPr>
          <w:rFonts w:ascii="Helvetica Neue Light" w:hAnsi="Helvetica Neue Light"/>
          <w:sz w:val="22"/>
        </w:rPr>
        <w:t>5</w:t>
      </w:r>
      <w:r w:rsidR="00BD564E" w:rsidRPr="00B86DF3">
        <w:rPr>
          <w:rFonts w:ascii="Helvetica Neue Light" w:hAnsi="Helvetica Neue Light"/>
          <w:sz w:val="22"/>
        </w:rPr>
        <w:t>.20</w:t>
      </w:r>
      <w:r w:rsidR="00BD564E">
        <w:rPr>
          <w:rFonts w:ascii="Helvetica Neue Light" w:hAnsi="Helvetica Neue Light"/>
          <w:sz w:val="22"/>
        </w:rPr>
        <w:t>2</w:t>
      </w:r>
      <w:r w:rsidR="000B7069">
        <w:rPr>
          <w:rFonts w:ascii="Helvetica Neue Light" w:hAnsi="Helvetica Neue Light"/>
          <w:sz w:val="22"/>
        </w:rPr>
        <w:t>5</w:t>
      </w:r>
      <w:r w:rsidR="00BD564E" w:rsidRPr="00B86DF3">
        <w:rPr>
          <w:rFonts w:ascii="Helvetica Neue Light" w:hAnsi="Helvetica Neue Light"/>
          <w:sz w:val="22"/>
        </w:rPr>
        <w:t xml:space="preserve"> bis </w:t>
      </w:r>
      <w:r w:rsidR="00883FBF">
        <w:rPr>
          <w:rFonts w:ascii="Helvetica Neue Light" w:hAnsi="Helvetica Neue Light"/>
          <w:sz w:val="22"/>
        </w:rPr>
        <w:t>3</w:t>
      </w:r>
      <w:r w:rsidR="00362B61">
        <w:rPr>
          <w:rFonts w:ascii="Helvetica Neue Light" w:hAnsi="Helvetica Neue Light"/>
          <w:sz w:val="22"/>
        </w:rPr>
        <w:t>1</w:t>
      </w:r>
      <w:r w:rsidR="00BD564E" w:rsidRPr="00B86DF3">
        <w:rPr>
          <w:rFonts w:ascii="Helvetica Neue Light" w:hAnsi="Helvetica Neue Light"/>
          <w:sz w:val="22"/>
        </w:rPr>
        <w:t>.</w:t>
      </w:r>
      <w:r w:rsidR="00161733">
        <w:rPr>
          <w:rFonts w:ascii="Helvetica Neue Light" w:hAnsi="Helvetica Neue Light"/>
          <w:sz w:val="22"/>
        </w:rPr>
        <w:t>0</w:t>
      </w:r>
      <w:r w:rsidR="00362B61">
        <w:rPr>
          <w:rFonts w:ascii="Helvetica Neue Light" w:hAnsi="Helvetica Neue Light"/>
          <w:sz w:val="22"/>
        </w:rPr>
        <w:t>5</w:t>
      </w:r>
      <w:r w:rsidR="00BD564E" w:rsidRPr="00B86DF3">
        <w:rPr>
          <w:rFonts w:ascii="Helvetica Neue Light" w:hAnsi="Helvetica Neue Light"/>
          <w:sz w:val="22"/>
        </w:rPr>
        <w:t>.20</w:t>
      </w:r>
      <w:r w:rsidR="00BD564E">
        <w:rPr>
          <w:rFonts w:ascii="Helvetica Neue Light" w:hAnsi="Helvetica Neue Light"/>
          <w:sz w:val="22"/>
        </w:rPr>
        <w:t>2</w:t>
      </w:r>
      <w:r w:rsidR="00161733">
        <w:rPr>
          <w:rFonts w:ascii="Helvetica Neue Light" w:hAnsi="Helvetica Neue Light"/>
          <w:sz w:val="22"/>
        </w:rPr>
        <w:t>5</w:t>
      </w:r>
    </w:p>
    <w:p w14:paraId="3D0C4418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tbl>
      <w:tblPr>
        <w:tblStyle w:val="Tabellenraster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7"/>
        <w:gridCol w:w="3446"/>
        <w:gridCol w:w="3447"/>
        <w:gridCol w:w="1843"/>
      </w:tblGrid>
      <w:tr w:rsidR="00BD564E" w:rsidRPr="00335091" w14:paraId="6868F264" w14:textId="77777777" w:rsidTr="00C16746">
        <w:tc>
          <w:tcPr>
            <w:tcW w:w="757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A9D1567" w14:textId="77777777" w:rsidR="00BD564E" w:rsidRPr="00335091" w:rsidRDefault="00BD564E" w:rsidP="00C16746">
            <w:pPr>
              <w:ind w:right="-56"/>
              <w:rPr>
                <w:rFonts w:ascii="Helvetica Neue" w:hAnsi="Helvetica Neue" w:cs="Times New Roman (Textkörper CS)"/>
                <w:caps/>
                <w:sz w:val="18"/>
                <w:szCs w:val="18"/>
              </w:rPr>
            </w:pPr>
            <w:r w:rsidRPr="00335091">
              <w:rPr>
                <w:rFonts w:ascii="Helvetica Neue" w:hAnsi="Helvetica Neue" w:cs="Times New Roman (Textkörper CS)"/>
                <w:caps/>
                <w:sz w:val="18"/>
                <w:szCs w:val="18"/>
              </w:rPr>
              <w:t>Pos</w:t>
            </w:r>
          </w:p>
        </w:tc>
        <w:tc>
          <w:tcPr>
            <w:tcW w:w="6893" w:type="dxa"/>
            <w:gridSpan w:val="2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74AE23E" w14:textId="77777777" w:rsidR="00BD564E" w:rsidRPr="00335091" w:rsidRDefault="00BD564E" w:rsidP="00C16746">
            <w:pPr>
              <w:ind w:right="418"/>
              <w:rPr>
                <w:rFonts w:ascii="Helvetica Neue" w:hAnsi="Helvetica Neue" w:cs="Times New Roman (Textkörper CS)"/>
                <w:caps/>
                <w:sz w:val="18"/>
                <w:szCs w:val="18"/>
              </w:rPr>
            </w:pPr>
            <w:r w:rsidRPr="00335091">
              <w:rPr>
                <w:rFonts w:ascii="Helvetica Neue" w:hAnsi="Helvetica Neue" w:cs="Times New Roman (Textkörper CS)"/>
                <w:caps/>
                <w:sz w:val="18"/>
                <w:szCs w:val="18"/>
              </w:rPr>
              <w:t>Bezeichnung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ED6257D" w14:textId="77777777" w:rsidR="00BD564E" w:rsidRPr="00335091" w:rsidRDefault="00BD564E" w:rsidP="00C16746">
            <w:pPr>
              <w:ind w:right="40"/>
              <w:jc w:val="right"/>
              <w:rPr>
                <w:rFonts w:ascii="Helvetica Neue" w:hAnsi="Helvetica Neue" w:cs="Times New Roman (Textkörper CS)"/>
                <w:caps/>
                <w:sz w:val="18"/>
                <w:szCs w:val="18"/>
              </w:rPr>
            </w:pPr>
            <w:r w:rsidRPr="00335091">
              <w:rPr>
                <w:rFonts w:ascii="Helvetica Neue" w:hAnsi="Helvetica Neue" w:cs="Times New Roman (Textkörper CS)"/>
                <w:caps/>
                <w:sz w:val="18"/>
                <w:szCs w:val="18"/>
              </w:rPr>
              <w:t>Betrag</w:t>
            </w:r>
          </w:p>
        </w:tc>
      </w:tr>
      <w:tr w:rsidR="00D422A8" w:rsidRPr="00335091" w14:paraId="3D3B2DEC" w14:textId="77777777" w:rsidTr="00C16746">
        <w:tc>
          <w:tcPr>
            <w:tcW w:w="75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92F5086" w14:textId="266EFC7E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335091">
              <w:rPr>
                <w:rFonts w:ascii="Helvetica Neue Light" w:hAnsi="Helvetica Neue Light"/>
                <w:sz w:val="22"/>
                <w:szCs w:val="22"/>
              </w:rPr>
              <w:t>1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730F7EE" w14:textId="7B3B5B02" w:rsidR="00D422A8" w:rsidRDefault="00686990" w:rsidP="00D422A8">
            <w:pPr>
              <w:ind w:right="42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Team- &amp; P</w:t>
            </w:r>
            <w:r w:rsidR="005D7681">
              <w:rPr>
                <w:rFonts w:ascii="Helvetica Neue Light" w:hAnsi="Helvetica Neue Light"/>
                <w:sz w:val="22"/>
                <w:szCs w:val="22"/>
              </w:rPr>
              <w:t>rojektmanagement und Konzeption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CA4115E" w14:textId="0FF670C1" w:rsidR="00D422A8" w:rsidRPr="00F56291" w:rsidRDefault="00604C19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16.450,00</w:t>
            </w:r>
            <w:r w:rsidR="00D464C4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D422A8" w:rsidRPr="00335091" w14:paraId="44AAB43D" w14:textId="77777777" w:rsidTr="00C16746">
        <w:tc>
          <w:tcPr>
            <w:tcW w:w="75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400ED5A" w14:textId="0AD924D9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335091">
              <w:rPr>
                <w:rFonts w:ascii="Helvetica Neue Light" w:hAnsi="Helvetica Neue Light"/>
                <w:sz w:val="22"/>
                <w:szCs w:val="22"/>
              </w:rPr>
              <w:t>2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29E5442" w14:textId="35ECC108" w:rsidR="00D422A8" w:rsidRDefault="00411498" w:rsidP="00D422A8">
            <w:pPr>
              <w:ind w:right="42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Senior FileMaker Entwickler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F135B85" w14:textId="454555B9" w:rsidR="00D422A8" w:rsidRPr="00F56291" w:rsidRDefault="00867B7C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8.</w:t>
            </w:r>
            <w:r w:rsidR="00F05A16">
              <w:rPr>
                <w:rFonts w:ascii="Helvetica Neue Light" w:hAnsi="Helvetica Neue Light"/>
                <w:sz w:val="22"/>
                <w:szCs w:val="22"/>
              </w:rPr>
              <w:t>300,00</w:t>
            </w:r>
            <w:r w:rsidR="00D464C4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2A778A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D422A8" w:rsidRPr="00335091" w14:paraId="2B17382A" w14:textId="77777777" w:rsidTr="001E13E5">
        <w:tc>
          <w:tcPr>
            <w:tcW w:w="75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D27D932" w14:textId="63CFC2E0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3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CC4181A" w14:textId="73DB1289" w:rsidR="00D422A8" w:rsidRPr="00335091" w:rsidRDefault="00D422A8" w:rsidP="00D422A8">
            <w:pPr>
              <w:ind w:right="42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 xml:space="preserve">Junior </w:t>
            </w:r>
            <w:r w:rsidR="00B7679F">
              <w:rPr>
                <w:rFonts w:ascii="Helvetica Neue Light" w:hAnsi="Helvetica Neue Light"/>
                <w:sz w:val="22"/>
                <w:szCs w:val="22"/>
              </w:rPr>
              <w:t>FileMaker E</w:t>
            </w:r>
            <w:r>
              <w:rPr>
                <w:rFonts w:ascii="Helvetica Neue Light" w:hAnsi="Helvetica Neue Light"/>
                <w:sz w:val="22"/>
                <w:szCs w:val="22"/>
              </w:rPr>
              <w:t>ntwickler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9DD551E" w14:textId="10B6CCC8" w:rsidR="00D422A8" w:rsidRPr="00335091" w:rsidRDefault="00072AE3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1.600</w:t>
            </w:r>
            <w:r w:rsidR="000C2E70">
              <w:rPr>
                <w:rFonts w:ascii="Helvetica Neue Light" w:hAnsi="Helvetica Neue Light"/>
                <w:sz w:val="22"/>
                <w:szCs w:val="22"/>
              </w:rPr>
              <w:t xml:space="preserve">,00 </w:t>
            </w:r>
            <w:r w:rsidR="00D422A8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C55CF6" w:rsidRPr="00335091" w14:paraId="5B811DE3" w14:textId="77777777" w:rsidTr="001E13E5">
        <w:tc>
          <w:tcPr>
            <w:tcW w:w="757" w:type="dxa"/>
            <w:tcBorders>
              <w:top w:val="single" w:sz="4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33E19F8" w14:textId="69F5CF56" w:rsidR="00C55CF6" w:rsidRDefault="00E879FE" w:rsidP="00C55CF6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4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076E6A9" w14:textId="248304CC" w:rsidR="00C55CF6" w:rsidRDefault="00C55CF6" w:rsidP="00C55CF6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D4675E">
              <w:rPr>
                <w:rFonts w:ascii="Helvetica Neue Light" w:hAnsi="Helvetica Neue Light"/>
                <w:sz w:val="22"/>
                <w:szCs w:val="22"/>
              </w:rPr>
              <w:t xml:space="preserve">Serveradministration und AWS-Services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6C7B9146" w14:textId="48A7AA05" w:rsidR="00C55CF6" w:rsidRDefault="00B75519" w:rsidP="00B75519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 w:rsidRPr="00B75519">
              <w:rPr>
                <w:rFonts w:ascii="Helvetica Neue Light" w:hAnsi="Helvetica Neue Light"/>
                <w:sz w:val="22"/>
                <w:szCs w:val="22"/>
              </w:rPr>
              <w:t>2</w:t>
            </w:r>
            <w:r w:rsidR="00501C54">
              <w:rPr>
                <w:rFonts w:ascii="Helvetica Neue Light" w:hAnsi="Helvetica Neue Light"/>
                <w:sz w:val="22"/>
                <w:szCs w:val="22"/>
              </w:rPr>
              <w:t>.</w:t>
            </w:r>
            <w:r w:rsidRPr="00B75519">
              <w:rPr>
                <w:rFonts w:ascii="Helvetica Neue Light" w:hAnsi="Helvetica Neue Light"/>
                <w:sz w:val="22"/>
                <w:szCs w:val="22"/>
              </w:rPr>
              <w:t>851,2</w:t>
            </w:r>
            <w:r w:rsidR="00501C54">
              <w:rPr>
                <w:rFonts w:ascii="Helvetica Neue Light" w:hAnsi="Helvetica Neue Light"/>
                <w:sz w:val="22"/>
                <w:szCs w:val="22"/>
              </w:rPr>
              <w:t>0</w:t>
            </w:r>
            <w:r w:rsidR="00867DEC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C55CF6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D422A8" w:rsidRPr="00335091" w14:paraId="6973D23F" w14:textId="77777777" w:rsidTr="001E13E5">
        <w:tc>
          <w:tcPr>
            <w:tcW w:w="757" w:type="dxa"/>
            <w:tcBorders>
              <w:top w:val="single" w:sz="2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34D27C0D" w14:textId="67ADE939" w:rsidR="00D422A8" w:rsidRPr="00335091" w:rsidRDefault="00E879FE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5</w:t>
            </w:r>
          </w:p>
        </w:tc>
        <w:tc>
          <w:tcPr>
            <w:tcW w:w="6893" w:type="dxa"/>
            <w:gridSpan w:val="2"/>
            <w:tcBorders>
              <w:top w:val="single" w:sz="2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9EDBB91" w14:textId="6EC531DF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Mobile Softwareentwickler</w:t>
            </w:r>
            <w:r w:rsidRPr="00335091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2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041700A" w14:textId="35B700D5" w:rsidR="00D422A8" w:rsidRPr="00335091" w:rsidRDefault="005B2718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4.145,25</w:t>
            </w:r>
            <w:r w:rsidR="00867DEC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D422A8" w:rsidRPr="00335091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9A3D5D" w:rsidRPr="00335091" w14:paraId="3BE4FD02" w14:textId="77777777" w:rsidTr="001E13E5">
        <w:tc>
          <w:tcPr>
            <w:tcW w:w="757" w:type="dxa"/>
            <w:tcBorders>
              <w:top w:val="single" w:sz="2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90FAB85" w14:textId="5ACB1569" w:rsidR="009A3D5D" w:rsidRDefault="009A3D5D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6</w:t>
            </w:r>
          </w:p>
        </w:tc>
        <w:tc>
          <w:tcPr>
            <w:tcW w:w="6893" w:type="dxa"/>
            <w:gridSpan w:val="2"/>
            <w:tcBorders>
              <w:top w:val="single" w:sz="2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93418AE" w14:textId="284274F7" w:rsidR="009A3D5D" w:rsidRPr="00F05C0F" w:rsidRDefault="0000226A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F05C0F">
              <w:rPr>
                <w:rFonts w:ascii="Helvetica Neue Light" w:hAnsi="Helvetica Neue Light"/>
                <w:sz w:val="22"/>
                <w:szCs w:val="22"/>
              </w:rPr>
              <w:t>2</w:t>
            </w:r>
            <w:r w:rsidR="00E60832" w:rsidRPr="00F05C0F">
              <w:rPr>
                <w:rFonts w:ascii="Helvetica Neue Light" w:hAnsi="Helvetica Neue Light"/>
                <w:sz w:val="22"/>
                <w:szCs w:val="22"/>
              </w:rPr>
              <w:t xml:space="preserve">. </w:t>
            </w:r>
            <w:r w:rsidR="000D1017" w:rsidRPr="00F05C0F">
              <w:rPr>
                <w:rFonts w:ascii="Helvetica Neue Light" w:hAnsi="Helvetica Neue Light"/>
                <w:sz w:val="22"/>
                <w:szCs w:val="22"/>
              </w:rPr>
              <w:t>Mobile Softw</w:t>
            </w:r>
            <w:r w:rsidRPr="00F05C0F">
              <w:rPr>
                <w:rFonts w:ascii="Helvetica Neue Light" w:hAnsi="Helvetica Neue Light"/>
                <w:sz w:val="22"/>
                <w:szCs w:val="22"/>
              </w:rPr>
              <w:t>areentwickler, QA-</w:t>
            </w:r>
            <w:r w:rsidR="003D2680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Pr="00F05C0F">
              <w:rPr>
                <w:rFonts w:ascii="Helvetica Neue Light" w:hAnsi="Helvetica Neue Light"/>
                <w:sz w:val="22"/>
                <w:szCs w:val="22"/>
              </w:rPr>
              <w:t>und Business Analyst Services</w:t>
            </w:r>
            <w:r w:rsidR="00F05C0F" w:rsidRPr="00F05C0F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2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EA3C5B9" w14:textId="4C8551F4" w:rsidR="009A3D5D" w:rsidRPr="00854C62" w:rsidRDefault="00954548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6.122,20</w:t>
            </w:r>
            <w:r w:rsidR="000C2E70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B93562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B73B1A" w:rsidRPr="0001261B" w14:paraId="68D11EE8" w14:textId="77777777" w:rsidTr="001E13E5">
        <w:tc>
          <w:tcPr>
            <w:tcW w:w="757" w:type="dxa"/>
            <w:vMerge w:val="restart"/>
            <w:tcBorders>
              <w:top w:val="single" w:sz="4" w:space="0" w:color="auto"/>
            </w:tcBorders>
            <w:tcMar>
              <w:top w:w="113" w:type="dxa"/>
              <w:bottom w:w="113" w:type="dxa"/>
            </w:tcMar>
          </w:tcPr>
          <w:p w14:paraId="1B55B7F2" w14:textId="77777777" w:rsidR="00B73B1A" w:rsidRPr="00335091" w:rsidRDefault="00B73B1A" w:rsidP="00B73B1A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6" w:type="dxa"/>
            <w:tcBorders>
              <w:top w:val="single" w:sz="4" w:space="0" w:color="auto"/>
            </w:tcBorders>
            <w:tcMar>
              <w:top w:w="113" w:type="dxa"/>
              <w:bottom w:w="113" w:type="dxa"/>
            </w:tcMar>
          </w:tcPr>
          <w:p w14:paraId="427E86D8" w14:textId="77777777" w:rsidR="00B73B1A" w:rsidRPr="00335091" w:rsidRDefault="00B73B1A" w:rsidP="00B73B1A">
            <w:pPr>
              <w:ind w:right="418"/>
              <w:jc w:val="right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7" w:type="dxa"/>
            <w:tcBorders>
              <w:top w:val="single" w:sz="4" w:space="0" w:color="auto"/>
              <w:bottom w:val="single" w:sz="4" w:space="0" w:color="auto"/>
            </w:tcBorders>
          </w:tcPr>
          <w:p w14:paraId="0B07F4B3" w14:textId="77777777" w:rsidR="00B73B1A" w:rsidRPr="00335091" w:rsidRDefault="00B73B1A" w:rsidP="00B73B1A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Netto-Rechnungsbetrag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B431D8A" w14:textId="675D4063" w:rsidR="00B73B1A" w:rsidRPr="00491423" w:rsidRDefault="00CC7B99" w:rsidP="00B73B1A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39.468,65</w:t>
            </w:r>
            <w:r w:rsidR="00B73B1A" w:rsidRPr="00B73B1A">
              <w:rPr>
                <w:rFonts w:ascii="Helvetica Neue Light" w:hAnsi="Helvetica Neue Light"/>
                <w:sz w:val="22"/>
                <w:szCs w:val="22"/>
              </w:rPr>
              <w:t xml:space="preserve"> €</w:t>
            </w:r>
          </w:p>
        </w:tc>
      </w:tr>
      <w:tr w:rsidR="00B73B1A" w:rsidRPr="0001261B" w14:paraId="4BEA241F" w14:textId="77777777" w:rsidTr="00E6163E">
        <w:tc>
          <w:tcPr>
            <w:tcW w:w="757" w:type="dxa"/>
            <w:vMerge/>
            <w:tcMar>
              <w:top w:w="113" w:type="dxa"/>
              <w:bottom w:w="113" w:type="dxa"/>
            </w:tcMar>
          </w:tcPr>
          <w:p w14:paraId="399B9A13" w14:textId="77777777" w:rsidR="00B73B1A" w:rsidRPr="00335091" w:rsidRDefault="00B73B1A" w:rsidP="00B73B1A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6" w:type="dxa"/>
            <w:tcMar>
              <w:top w:w="113" w:type="dxa"/>
              <w:bottom w:w="113" w:type="dxa"/>
            </w:tcMar>
          </w:tcPr>
          <w:p w14:paraId="2172A50B" w14:textId="77777777" w:rsidR="00B73B1A" w:rsidRPr="00335091" w:rsidRDefault="00B73B1A" w:rsidP="00B73B1A">
            <w:pPr>
              <w:ind w:right="418"/>
              <w:jc w:val="right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7" w:type="dxa"/>
            <w:tcBorders>
              <w:top w:val="single" w:sz="4" w:space="0" w:color="auto"/>
              <w:bottom w:val="single" w:sz="8" w:space="0" w:color="auto"/>
            </w:tcBorders>
          </w:tcPr>
          <w:p w14:paraId="46325E2E" w14:textId="77777777" w:rsidR="00B73B1A" w:rsidRPr="00335091" w:rsidRDefault="00B73B1A" w:rsidP="00B73B1A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Umsatzsteuer 19%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8" w:space="0" w:color="auto"/>
            </w:tcBorders>
            <w:tcMar>
              <w:top w:w="113" w:type="dxa"/>
              <w:bottom w:w="113" w:type="dxa"/>
            </w:tcMar>
          </w:tcPr>
          <w:p w14:paraId="1553D39E" w14:textId="13A53F10" w:rsidR="00B73B1A" w:rsidRPr="00491423" w:rsidRDefault="00CC7B99" w:rsidP="00B73B1A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7.499,04</w:t>
            </w:r>
            <w:r w:rsidR="00B73B1A" w:rsidRPr="00B73B1A">
              <w:rPr>
                <w:rFonts w:ascii="Helvetica Neue Light" w:hAnsi="Helvetica Neue Light"/>
                <w:sz w:val="22"/>
                <w:szCs w:val="22"/>
              </w:rPr>
              <w:t xml:space="preserve"> €</w:t>
            </w:r>
          </w:p>
        </w:tc>
      </w:tr>
      <w:tr w:rsidR="00B73B1A" w:rsidRPr="00C01518" w14:paraId="38331AE4" w14:textId="77777777" w:rsidTr="00E6163E">
        <w:tc>
          <w:tcPr>
            <w:tcW w:w="757" w:type="dxa"/>
            <w:vMerge/>
            <w:tcMar>
              <w:top w:w="113" w:type="dxa"/>
              <w:bottom w:w="113" w:type="dxa"/>
            </w:tcMar>
          </w:tcPr>
          <w:p w14:paraId="70789D4A" w14:textId="77777777" w:rsidR="00B73B1A" w:rsidRPr="00335091" w:rsidRDefault="00B73B1A" w:rsidP="00B73B1A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6" w:type="dxa"/>
            <w:tcMar>
              <w:top w:w="113" w:type="dxa"/>
              <w:bottom w:w="113" w:type="dxa"/>
            </w:tcMar>
          </w:tcPr>
          <w:p w14:paraId="5E370C87" w14:textId="77777777" w:rsidR="00B73B1A" w:rsidRDefault="00B73B1A" w:rsidP="00B73B1A">
            <w:pPr>
              <w:ind w:right="418"/>
              <w:jc w:val="right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7" w:type="dxa"/>
            <w:tcBorders>
              <w:top w:val="single" w:sz="8" w:space="0" w:color="auto"/>
              <w:bottom w:val="double" w:sz="4" w:space="0" w:color="auto"/>
            </w:tcBorders>
          </w:tcPr>
          <w:p w14:paraId="00E87F92" w14:textId="77777777" w:rsidR="00B73B1A" w:rsidRPr="00C01518" w:rsidRDefault="00B73B1A" w:rsidP="00B73B1A">
            <w:pPr>
              <w:spacing w:line="264" w:lineRule="auto"/>
              <w:ind w:right="418"/>
              <w:rPr>
                <w:rFonts w:ascii="Helvetica Neue" w:hAnsi="Helvetica Neue"/>
                <w:sz w:val="22"/>
                <w:szCs w:val="22"/>
              </w:rPr>
            </w:pPr>
            <w:r w:rsidRPr="00C01518">
              <w:rPr>
                <w:rFonts w:ascii="Helvetica Neue" w:hAnsi="Helvetica Neue"/>
                <w:sz w:val="22"/>
                <w:szCs w:val="22"/>
              </w:rPr>
              <w:t>Brutto-Rechnungsbetrag</w:t>
            </w:r>
          </w:p>
        </w:tc>
        <w:tc>
          <w:tcPr>
            <w:tcW w:w="1843" w:type="dxa"/>
            <w:tcBorders>
              <w:top w:val="single" w:sz="8" w:space="0" w:color="auto"/>
              <w:bottom w:val="double" w:sz="4" w:space="0" w:color="auto"/>
            </w:tcBorders>
            <w:tcMar>
              <w:top w:w="113" w:type="dxa"/>
              <w:bottom w:w="113" w:type="dxa"/>
            </w:tcMar>
          </w:tcPr>
          <w:p w14:paraId="7272C66C" w14:textId="23016B7C" w:rsidR="00B73B1A" w:rsidRPr="00B73B1A" w:rsidRDefault="00CC7B99" w:rsidP="00B73B1A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46.967,69</w:t>
            </w:r>
            <w:r w:rsidR="00B73B1A" w:rsidRPr="00B73B1A">
              <w:rPr>
                <w:rFonts w:ascii="Helvetica Neue Light" w:hAnsi="Helvetica Neue Light"/>
                <w:sz w:val="22"/>
                <w:szCs w:val="22"/>
              </w:rPr>
              <w:t xml:space="preserve"> €</w:t>
            </w:r>
          </w:p>
        </w:tc>
      </w:tr>
    </w:tbl>
    <w:p w14:paraId="1B9B735F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35A5D57C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51D6CD70" w14:textId="702807C1" w:rsidR="00C02F3E" w:rsidRDefault="00C02F3E" w:rsidP="006D77E2">
      <w:pPr>
        <w:ind w:right="418"/>
        <w:rPr>
          <w:rFonts w:ascii="Helvetica Neue Light" w:hAnsi="Helvetica Neue Light"/>
        </w:rPr>
      </w:pPr>
    </w:p>
    <w:p w14:paraId="4ABE7A03" w14:textId="085BAB85" w:rsidR="008107F7" w:rsidRDefault="008107F7" w:rsidP="006D77E2">
      <w:pPr>
        <w:ind w:right="418"/>
        <w:rPr>
          <w:rFonts w:ascii="Helvetica Neue Light" w:hAnsi="Helvetica Neue Light"/>
        </w:rPr>
      </w:pPr>
    </w:p>
    <w:p w14:paraId="3FCFCC68" w14:textId="77777777" w:rsidR="008107F7" w:rsidRDefault="008107F7" w:rsidP="006D77E2">
      <w:pPr>
        <w:ind w:right="418"/>
        <w:rPr>
          <w:rFonts w:ascii="Helvetica Neue Light" w:hAnsi="Helvetica Neue Light"/>
        </w:rPr>
      </w:pPr>
    </w:p>
    <w:p w14:paraId="38942E8F" w14:textId="77777777" w:rsidR="00C02F3E" w:rsidRDefault="00C02F3E" w:rsidP="0070603E">
      <w:pPr>
        <w:rPr>
          <w:rFonts w:ascii="Helvetica Neue Light" w:hAnsi="Helvetica Neue Light"/>
        </w:rPr>
        <w:sectPr w:rsidR="00C02F3E" w:rsidSect="00A33070">
          <w:headerReference w:type="default" r:id="rId9"/>
          <w:headerReference w:type="first" r:id="rId10"/>
          <w:footerReference w:type="first" r:id="rId11"/>
          <w:pgSz w:w="11900" w:h="16840"/>
          <w:pgMar w:top="3267" w:right="1134" w:bottom="1134" w:left="1400" w:header="3087" w:footer="457" w:gutter="0"/>
          <w:cols w:space="708"/>
          <w:titlePg/>
          <w:docGrid w:linePitch="360"/>
        </w:sectPr>
      </w:pPr>
    </w:p>
    <w:p w14:paraId="27CAFADE" w14:textId="67D8F58F" w:rsidR="00C02F3E" w:rsidRPr="00A42876" w:rsidRDefault="00C02F3E" w:rsidP="0070603E">
      <w:pPr>
        <w:rPr>
          <w:rFonts w:ascii="Helvetica Neue" w:hAnsi="Helvetica Neue"/>
        </w:rPr>
      </w:pPr>
    </w:p>
    <w:sectPr w:rsidR="00C02F3E" w:rsidRPr="00A42876" w:rsidSect="00A33070">
      <w:pgSz w:w="11900" w:h="16840"/>
      <w:pgMar w:top="226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944E5" w14:textId="77777777" w:rsidR="002D6253" w:rsidRDefault="002D6253" w:rsidP="0070603E">
      <w:r>
        <w:separator/>
      </w:r>
    </w:p>
  </w:endnote>
  <w:endnote w:type="continuationSeparator" w:id="0">
    <w:p w14:paraId="698B504D" w14:textId="77777777" w:rsidR="002D6253" w:rsidRDefault="002D6253" w:rsidP="0070603E">
      <w:r>
        <w:continuationSeparator/>
      </w:r>
    </w:p>
  </w:endnote>
  <w:endnote w:type="continuationNotice" w:id="1">
    <w:p w14:paraId="7B48576E" w14:textId="77777777" w:rsidR="002D6253" w:rsidRDefault="002D62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 (Textkörper CS)">
    <w:panose1 w:val="020B0604020202020204"/>
    <w:charset w:val="00"/>
    <w:family w:val="roman"/>
    <w:notTrueType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D06DD" w14:textId="0C65C5D9" w:rsidR="001C2474" w:rsidRPr="00A00C5F" w:rsidRDefault="001C2474" w:rsidP="001C2474">
    <w:pPr>
      <w:pStyle w:val="Fuzeile"/>
      <w:tabs>
        <w:tab w:val="left" w:pos="4018"/>
        <w:tab w:val="left" w:pos="6607"/>
      </w:tabs>
      <w:spacing w:line="264" w:lineRule="auto"/>
      <w:rPr>
        <w:rFonts w:ascii="Helvetica Neue Light" w:hAnsi="Helvetica Neue Light"/>
        <w:color w:val="404040" w:themeColor="text1" w:themeTint="BF"/>
        <w:sz w:val="16"/>
        <w:szCs w:val="16"/>
      </w:rPr>
    </w:pP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Geschäftsführung:  Jan Markmann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</w:r>
    <w:r w:rsidRPr="00A00C5F">
      <w:rPr>
        <w:rFonts w:ascii="Helvetica Neue Light" w:hAnsi="Helvetica Neue Light"/>
        <w:color w:val="EC8B2E"/>
        <w:sz w:val="16"/>
        <w:szCs w:val="16"/>
      </w:rPr>
      <w:t>T</w:t>
    </w:r>
    <w:proofErr w:type="gramStart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:  (</w:t>
    </w:r>
    <w:proofErr w:type="gramEnd"/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0611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)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945 897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 -80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  <w:t>Commerzbank Düsseldorf</w:t>
    </w:r>
  </w:p>
  <w:p w14:paraId="254CF9C5" w14:textId="3BFC291E" w:rsidR="001C2474" w:rsidRPr="00A00C5F" w:rsidRDefault="001C2474" w:rsidP="001C2474">
    <w:pPr>
      <w:pStyle w:val="Fuzeile"/>
      <w:tabs>
        <w:tab w:val="left" w:pos="4018"/>
        <w:tab w:val="left" w:pos="6607"/>
      </w:tabs>
      <w:spacing w:line="264" w:lineRule="auto"/>
      <w:rPr>
        <w:rFonts w:ascii="Helvetica Neue Light" w:hAnsi="Helvetica Neue Light"/>
        <w:color w:val="404040" w:themeColor="text1" w:themeTint="BF"/>
        <w:sz w:val="16"/>
        <w:szCs w:val="16"/>
      </w:rPr>
    </w:pP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Handelsregister: 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32062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, AG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Wiesbaden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</w:r>
    <w:r w:rsidRPr="00A00C5F">
      <w:rPr>
        <w:rFonts w:ascii="Helvetica Neue Light" w:hAnsi="Helvetica Neue Light"/>
        <w:color w:val="EC8B2E"/>
        <w:sz w:val="16"/>
        <w:szCs w:val="16"/>
      </w:rPr>
      <w:t>F</w:t>
    </w:r>
    <w:proofErr w:type="gramStart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:  </w:t>
    </w:r>
    <w:r w:rsidR="00F57DCC" w:rsidRPr="00A00C5F">
      <w:rPr>
        <w:rFonts w:ascii="Helvetica Neue Light" w:hAnsi="Helvetica Neue Light"/>
        <w:color w:val="404040" w:themeColor="text1" w:themeTint="BF"/>
        <w:sz w:val="16"/>
        <w:szCs w:val="16"/>
      </w:rPr>
      <w:t>(</w:t>
    </w:r>
    <w:proofErr w:type="gramEnd"/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0611</w:t>
    </w:r>
    <w:r w:rsidR="00F57DCC"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)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945 897</w:t>
    </w:r>
    <w:r w:rsidR="00F57DCC"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 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-81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  <w:t>BIC:  COBADEDDXXX</w:t>
    </w:r>
  </w:p>
  <w:p w14:paraId="1516B7DC" w14:textId="77777777" w:rsidR="001C2474" w:rsidRPr="00A00C5F" w:rsidRDefault="001C2474" w:rsidP="001C2474">
    <w:pPr>
      <w:pStyle w:val="Fuzeile"/>
      <w:tabs>
        <w:tab w:val="left" w:pos="4018"/>
        <w:tab w:val="left" w:pos="6607"/>
      </w:tabs>
      <w:spacing w:line="264" w:lineRule="auto"/>
      <w:ind w:right="-132"/>
      <w:rPr>
        <w:rFonts w:ascii="Helvetica Neue Light" w:hAnsi="Helvetica Neue Light"/>
        <w:color w:val="404040" w:themeColor="text1" w:themeTint="BF"/>
        <w:sz w:val="16"/>
        <w:szCs w:val="16"/>
      </w:rPr>
    </w:pPr>
    <w:proofErr w:type="spellStart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USt.IdNr</w:t>
    </w:r>
    <w:proofErr w:type="spellEnd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.:  DE294406946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</w:r>
    <w:r w:rsidRPr="00A00C5F">
      <w:rPr>
        <w:rFonts w:ascii="Helvetica Neue Light" w:hAnsi="Helvetica Neue Light"/>
        <w:color w:val="EC8B2E"/>
        <w:sz w:val="16"/>
        <w:szCs w:val="16"/>
      </w:rPr>
      <w:t>E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:  info@29ventures.com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  <w:t>IBAN:  DE51 3004 0000 0122 0029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AFD30" w14:textId="77777777" w:rsidR="002D6253" w:rsidRDefault="002D6253" w:rsidP="0070603E">
      <w:r>
        <w:separator/>
      </w:r>
    </w:p>
  </w:footnote>
  <w:footnote w:type="continuationSeparator" w:id="0">
    <w:p w14:paraId="52056A47" w14:textId="77777777" w:rsidR="002D6253" w:rsidRDefault="002D6253" w:rsidP="0070603E">
      <w:r>
        <w:continuationSeparator/>
      </w:r>
    </w:p>
  </w:footnote>
  <w:footnote w:type="continuationNotice" w:id="1">
    <w:p w14:paraId="6A78BEA0" w14:textId="77777777" w:rsidR="002D6253" w:rsidRDefault="002D62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FE557" w14:textId="77777777" w:rsidR="00550153" w:rsidRDefault="00A33C5C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EB54461" wp14:editId="2B0D0805">
          <wp:simplePos x="0" y="0"/>
          <wp:positionH relativeFrom="page">
            <wp:posOffset>1270</wp:posOffset>
          </wp:positionH>
          <wp:positionV relativeFrom="page">
            <wp:posOffset>0</wp:posOffset>
          </wp:positionV>
          <wp:extent cx="7556500" cy="10693400"/>
          <wp:effectExtent l="0" t="0" r="0" b="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9ventures Briefbogen2 - Seite 2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4DC49" w14:textId="748439E7" w:rsidR="00550153" w:rsidRPr="00A00C5F" w:rsidRDefault="003264BA">
    <w:pPr>
      <w:pStyle w:val="Kopfzeile"/>
      <w:rPr>
        <w:rFonts w:ascii="Helvetica Neue Light" w:hAnsi="Helvetica Neue Light"/>
        <w:color w:val="404040" w:themeColor="text1" w:themeTint="BF"/>
        <w:sz w:val="14"/>
        <w:szCs w:val="14"/>
      </w:rPr>
    </w:pPr>
    <w:r w:rsidRPr="00A00C5F">
      <w:rPr>
        <w:rFonts w:ascii="Helvetica Neue Light" w:hAnsi="Helvetica Neue Light"/>
        <w:noProof/>
        <w:color w:val="404040" w:themeColor="text1" w:themeTint="BF"/>
        <w:sz w:val="14"/>
        <w:szCs w:val="14"/>
      </w:rPr>
      <w:drawing>
        <wp:anchor distT="0" distB="0" distL="114300" distR="114300" simplePos="0" relativeHeight="251658241" behindDoc="1" locked="0" layoutInCell="1" allowOverlap="1" wp14:anchorId="2DF965EF" wp14:editId="53C84B8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371600"/>
          <wp:effectExtent l="0" t="0" r="0" b="0"/>
          <wp:wrapNone/>
          <wp:docPr id="2" name="Grafik 2" descr="Data:Userdata:jm:Documents:_00CT:_new Projects:_Berliner Arbeitszeit:_Marketing:29ventures Briefbogen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ata:Userdata:jm:Documents:_00CT:_new Projects:_Berliner Arbeitszeit:_Marketing:29ventures Briefbogen.pdf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7173"/>
                  <a:stretch/>
                </pic:blipFill>
                <pic:spPr bwMode="auto">
                  <a:xfrm>
                    <a:off x="0" y="0"/>
                    <a:ext cx="7556500" cy="1371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00C5F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29ventures GmbH </w:t>
    </w:r>
    <w:r w:rsidR="00A00C5F" w:rsidRPr="00A00C5F">
      <w:rPr>
        <w:rFonts w:ascii="Helvetica Neue Light" w:hAnsi="Helvetica Neue Light"/>
        <w:color w:val="404040" w:themeColor="text1" w:themeTint="BF"/>
        <w:sz w:val="14"/>
        <w:szCs w:val="14"/>
      </w:rPr>
      <w:sym w:font="Wingdings" w:char="F09E"/>
    </w:r>
    <w:r w:rsidR="00A00C5F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 </w:t>
    </w:r>
    <w:r w:rsidR="00262492">
      <w:rPr>
        <w:rFonts w:ascii="Helvetica Neue Light" w:hAnsi="Helvetica Neue Light"/>
        <w:color w:val="404040" w:themeColor="text1" w:themeTint="BF"/>
        <w:sz w:val="14"/>
        <w:szCs w:val="14"/>
      </w:rPr>
      <w:t>Kleiststraße 23</w:t>
    </w:r>
    <w:r w:rsidR="00262492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 </w:t>
    </w:r>
    <w:r w:rsidR="00262492" w:rsidRPr="00A00C5F">
      <w:rPr>
        <w:rFonts w:ascii="Helvetica Neue Light" w:hAnsi="Helvetica Neue Light"/>
        <w:color w:val="404040" w:themeColor="text1" w:themeTint="BF"/>
        <w:sz w:val="14"/>
        <w:szCs w:val="14"/>
      </w:rPr>
      <w:sym w:font="Wingdings" w:char="F09E"/>
    </w:r>
    <w:r w:rsidR="00262492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 </w:t>
    </w:r>
    <w:r w:rsidR="00262492">
      <w:rPr>
        <w:rFonts w:ascii="Helvetica Neue Light" w:hAnsi="Helvetica Neue Light"/>
        <w:color w:val="404040" w:themeColor="text1" w:themeTint="BF"/>
        <w:sz w:val="14"/>
        <w:szCs w:val="14"/>
      </w:rPr>
      <w:t>65187 Wiesbaden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1C"/>
    <w:rsid w:val="000013EF"/>
    <w:rsid w:val="0000226A"/>
    <w:rsid w:val="0001261B"/>
    <w:rsid w:val="00034E94"/>
    <w:rsid w:val="0004491C"/>
    <w:rsid w:val="000626A2"/>
    <w:rsid w:val="0006748C"/>
    <w:rsid w:val="00072101"/>
    <w:rsid w:val="00072AE3"/>
    <w:rsid w:val="0008312D"/>
    <w:rsid w:val="000B7069"/>
    <w:rsid w:val="000C2E70"/>
    <w:rsid w:val="000D1017"/>
    <w:rsid w:val="000D709E"/>
    <w:rsid w:val="000E0E8F"/>
    <w:rsid w:val="000F2CA6"/>
    <w:rsid w:val="0010154C"/>
    <w:rsid w:val="00106AD9"/>
    <w:rsid w:val="00106D0E"/>
    <w:rsid w:val="00115C96"/>
    <w:rsid w:val="00123A8D"/>
    <w:rsid w:val="001312E5"/>
    <w:rsid w:val="00136BCE"/>
    <w:rsid w:val="001438C9"/>
    <w:rsid w:val="00161733"/>
    <w:rsid w:val="0017393F"/>
    <w:rsid w:val="00191000"/>
    <w:rsid w:val="001C2474"/>
    <w:rsid w:val="001C6689"/>
    <w:rsid w:val="001D5E52"/>
    <w:rsid w:val="001E13E5"/>
    <w:rsid w:val="001F52C9"/>
    <w:rsid w:val="00202149"/>
    <w:rsid w:val="00244F40"/>
    <w:rsid w:val="00262492"/>
    <w:rsid w:val="00266A79"/>
    <w:rsid w:val="00282786"/>
    <w:rsid w:val="002A778A"/>
    <w:rsid w:val="002B354A"/>
    <w:rsid w:val="002D1ADB"/>
    <w:rsid w:val="002D6253"/>
    <w:rsid w:val="002D7988"/>
    <w:rsid w:val="00304F95"/>
    <w:rsid w:val="003264BA"/>
    <w:rsid w:val="00327402"/>
    <w:rsid w:val="003335E8"/>
    <w:rsid w:val="00335091"/>
    <w:rsid w:val="00342F60"/>
    <w:rsid w:val="003456FA"/>
    <w:rsid w:val="00352423"/>
    <w:rsid w:val="00362245"/>
    <w:rsid w:val="00362B61"/>
    <w:rsid w:val="00363814"/>
    <w:rsid w:val="00370E96"/>
    <w:rsid w:val="0037340A"/>
    <w:rsid w:val="00377C85"/>
    <w:rsid w:val="003817C7"/>
    <w:rsid w:val="003C4604"/>
    <w:rsid w:val="003C4754"/>
    <w:rsid w:val="003D2680"/>
    <w:rsid w:val="003D7766"/>
    <w:rsid w:val="003E526F"/>
    <w:rsid w:val="00411498"/>
    <w:rsid w:val="00427FC4"/>
    <w:rsid w:val="004430AA"/>
    <w:rsid w:val="00454641"/>
    <w:rsid w:val="00457D26"/>
    <w:rsid w:val="00483D69"/>
    <w:rsid w:val="004902F3"/>
    <w:rsid w:val="00491423"/>
    <w:rsid w:val="004A73A0"/>
    <w:rsid w:val="004C32E2"/>
    <w:rsid w:val="004E6F85"/>
    <w:rsid w:val="00501C54"/>
    <w:rsid w:val="00514C74"/>
    <w:rsid w:val="005245EE"/>
    <w:rsid w:val="00527C86"/>
    <w:rsid w:val="00531DEA"/>
    <w:rsid w:val="00531EB6"/>
    <w:rsid w:val="00546E76"/>
    <w:rsid w:val="00550153"/>
    <w:rsid w:val="00551B40"/>
    <w:rsid w:val="005B2718"/>
    <w:rsid w:val="005C2130"/>
    <w:rsid w:val="005D0060"/>
    <w:rsid w:val="005D023D"/>
    <w:rsid w:val="005D7681"/>
    <w:rsid w:val="005E28AA"/>
    <w:rsid w:val="00600890"/>
    <w:rsid w:val="00604C19"/>
    <w:rsid w:val="0062314C"/>
    <w:rsid w:val="006251C6"/>
    <w:rsid w:val="00635091"/>
    <w:rsid w:val="006430FD"/>
    <w:rsid w:val="006600A3"/>
    <w:rsid w:val="00677C4D"/>
    <w:rsid w:val="00681887"/>
    <w:rsid w:val="00686990"/>
    <w:rsid w:val="00695746"/>
    <w:rsid w:val="006C12E9"/>
    <w:rsid w:val="006D722D"/>
    <w:rsid w:val="006D77E2"/>
    <w:rsid w:val="006E18ED"/>
    <w:rsid w:val="006F1D71"/>
    <w:rsid w:val="007040F9"/>
    <w:rsid w:val="0070603E"/>
    <w:rsid w:val="00744346"/>
    <w:rsid w:val="00777ED1"/>
    <w:rsid w:val="0078175F"/>
    <w:rsid w:val="00781FDC"/>
    <w:rsid w:val="007A3392"/>
    <w:rsid w:val="007B1C84"/>
    <w:rsid w:val="007C23E8"/>
    <w:rsid w:val="007C73A5"/>
    <w:rsid w:val="007E71AC"/>
    <w:rsid w:val="00804B13"/>
    <w:rsid w:val="008107F7"/>
    <w:rsid w:val="00824558"/>
    <w:rsid w:val="0084640B"/>
    <w:rsid w:val="00854C62"/>
    <w:rsid w:val="008561EA"/>
    <w:rsid w:val="00863EC2"/>
    <w:rsid w:val="0086654B"/>
    <w:rsid w:val="00867B7C"/>
    <w:rsid w:val="00867DEC"/>
    <w:rsid w:val="00883FBF"/>
    <w:rsid w:val="00885A3A"/>
    <w:rsid w:val="00886FB3"/>
    <w:rsid w:val="008A04A6"/>
    <w:rsid w:val="008A0DD9"/>
    <w:rsid w:val="008B2954"/>
    <w:rsid w:val="008D049F"/>
    <w:rsid w:val="008E0DED"/>
    <w:rsid w:val="008F2BAE"/>
    <w:rsid w:val="00915806"/>
    <w:rsid w:val="00927557"/>
    <w:rsid w:val="00935034"/>
    <w:rsid w:val="00936DC1"/>
    <w:rsid w:val="00940E8D"/>
    <w:rsid w:val="00954548"/>
    <w:rsid w:val="00960D94"/>
    <w:rsid w:val="0097649F"/>
    <w:rsid w:val="00977713"/>
    <w:rsid w:val="00977A28"/>
    <w:rsid w:val="00993619"/>
    <w:rsid w:val="009A28CA"/>
    <w:rsid w:val="009A3D5D"/>
    <w:rsid w:val="009B645E"/>
    <w:rsid w:val="009D3A6F"/>
    <w:rsid w:val="009D6866"/>
    <w:rsid w:val="009E10DF"/>
    <w:rsid w:val="009E3D98"/>
    <w:rsid w:val="009F3EE1"/>
    <w:rsid w:val="00A00C5F"/>
    <w:rsid w:val="00A077A5"/>
    <w:rsid w:val="00A119AC"/>
    <w:rsid w:val="00A13D24"/>
    <w:rsid w:val="00A23670"/>
    <w:rsid w:val="00A33070"/>
    <w:rsid w:val="00A33C5C"/>
    <w:rsid w:val="00A401DA"/>
    <w:rsid w:val="00A42876"/>
    <w:rsid w:val="00A443C0"/>
    <w:rsid w:val="00A47883"/>
    <w:rsid w:val="00A57A61"/>
    <w:rsid w:val="00A7281E"/>
    <w:rsid w:val="00AA230B"/>
    <w:rsid w:val="00AA7330"/>
    <w:rsid w:val="00AC348F"/>
    <w:rsid w:val="00AD1C7D"/>
    <w:rsid w:val="00AE18DC"/>
    <w:rsid w:val="00B4434B"/>
    <w:rsid w:val="00B47911"/>
    <w:rsid w:val="00B52D70"/>
    <w:rsid w:val="00B55E46"/>
    <w:rsid w:val="00B73B1A"/>
    <w:rsid w:val="00B75519"/>
    <w:rsid w:val="00B7679F"/>
    <w:rsid w:val="00B80E03"/>
    <w:rsid w:val="00B828DC"/>
    <w:rsid w:val="00B86917"/>
    <w:rsid w:val="00B93562"/>
    <w:rsid w:val="00BC0DC0"/>
    <w:rsid w:val="00BD4D13"/>
    <w:rsid w:val="00BD564E"/>
    <w:rsid w:val="00BD5B13"/>
    <w:rsid w:val="00BE120C"/>
    <w:rsid w:val="00C01518"/>
    <w:rsid w:val="00C02F3E"/>
    <w:rsid w:val="00C10CBE"/>
    <w:rsid w:val="00C11BC9"/>
    <w:rsid w:val="00C11E9A"/>
    <w:rsid w:val="00C165B5"/>
    <w:rsid w:val="00C425E3"/>
    <w:rsid w:val="00C4794E"/>
    <w:rsid w:val="00C553DE"/>
    <w:rsid w:val="00C55CF6"/>
    <w:rsid w:val="00CB1E7B"/>
    <w:rsid w:val="00CC0B00"/>
    <w:rsid w:val="00CC15E3"/>
    <w:rsid w:val="00CC1E14"/>
    <w:rsid w:val="00CC608A"/>
    <w:rsid w:val="00CC7B99"/>
    <w:rsid w:val="00D054B3"/>
    <w:rsid w:val="00D114F2"/>
    <w:rsid w:val="00D244A6"/>
    <w:rsid w:val="00D32E81"/>
    <w:rsid w:val="00D33DCD"/>
    <w:rsid w:val="00D422A8"/>
    <w:rsid w:val="00D464C4"/>
    <w:rsid w:val="00D4675E"/>
    <w:rsid w:val="00D50CE6"/>
    <w:rsid w:val="00D8433C"/>
    <w:rsid w:val="00D87E1C"/>
    <w:rsid w:val="00DB606D"/>
    <w:rsid w:val="00DD079C"/>
    <w:rsid w:val="00DF2B1A"/>
    <w:rsid w:val="00E400A1"/>
    <w:rsid w:val="00E459C0"/>
    <w:rsid w:val="00E46ACF"/>
    <w:rsid w:val="00E54E8B"/>
    <w:rsid w:val="00E60832"/>
    <w:rsid w:val="00E65B2D"/>
    <w:rsid w:val="00E86C1D"/>
    <w:rsid w:val="00E879FE"/>
    <w:rsid w:val="00EB153A"/>
    <w:rsid w:val="00EB1959"/>
    <w:rsid w:val="00EB62EB"/>
    <w:rsid w:val="00EC4ADD"/>
    <w:rsid w:val="00EC7C86"/>
    <w:rsid w:val="00ED37FE"/>
    <w:rsid w:val="00EE323C"/>
    <w:rsid w:val="00EE6C9C"/>
    <w:rsid w:val="00EF6D94"/>
    <w:rsid w:val="00F01B8F"/>
    <w:rsid w:val="00F0422A"/>
    <w:rsid w:val="00F05A16"/>
    <w:rsid w:val="00F05C0F"/>
    <w:rsid w:val="00F06881"/>
    <w:rsid w:val="00F173DA"/>
    <w:rsid w:val="00F24FEC"/>
    <w:rsid w:val="00F27C56"/>
    <w:rsid w:val="00F53FB2"/>
    <w:rsid w:val="00F56291"/>
    <w:rsid w:val="00F57DCC"/>
    <w:rsid w:val="00F658DB"/>
    <w:rsid w:val="00F65A4A"/>
    <w:rsid w:val="00F8463C"/>
    <w:rsid w:val="00FA61E0"/>
    <w:rsid w:val="00FC1F32"/>
    <w:rsid w:val="00FD2BC3"/>
    <w:rsid w:val="00FD785A"/>
    <w:rsid w:val="00FE0E01"/>
    <w:rsid w:val="00FE5AF2"/>
    <w:rsid w:val="00FE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28418DC"/>
  <w14:defaultImageDpi w14:val="300"/>
  <w15:docId w15:val="{E7C528BF-E71C-3D48-8ED6-F0EBC378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D564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060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0603E"/>
  </w:style>
  <w:style w:type="paragraph" w:styleId="Fuzeile">
    <w:name w:val="footer"/>
    <w:basedOn w:val="Standard"/>
    <w:link w:val="FuzeileZchn"/>
    <w:uiPriority w:val="99"/>
    <w:unhideWhenUsed/>
    <w:rsid w:val="007060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0603E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0603E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0603E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1C2474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C2474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59"/>
    <w:rsid w:val="000449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mark/Library/CloudStorage/OneDrive-29venturesGmbH/Benutzervorlagen/Meine%20Vorlagen/29ventures%20Brief%20v5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1961f-6d2a-46bf-b812-a7eb3bf979b9">
      <Terms xmlns="http://schemas.microsoft.com/office/infopath/2007/PartnerControls"/>
    </lcf76f155ced4ddcb4097134ff3c332f>
    <TaxCatchAll xmlns="26944d76-cb14-487b-ae0f-d355f71ab12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40493435332564196D4FF9351E3307D" ma:contentTypeVersion="16" ma:contentTypeDescription="Ein neues Dokument erstellen." ma:contentTypeScope="" ma:versionID="662a38fd2033afd1183d4775bd305c5e">
  <xsd:schema xmlns:xsd="http://www.w3.org/2001/XMLSchema" xmlns:xs="http://www.w3.org/2001/XMLSchema" xmlns:p="http://schemas.microsoft.com/office/2006/metadata/properties" xmlns:ns2="26944d76-cb14-487b-ae0f-d355f71ab124" xmlns:ns3="6ae1961f-6d2a-46bf-b812-a7eb3bf979b9" targetNamespace="http://schemas.microsoft.com/office/2006/metadata/properties" ma:root="true" ma:fieldsID="4bd7dd8b0afe35bad1832c78539a9cdb" ns2:_="" ns3:_="">
    <xsd:import namespace="26944d76-cb14-487b-ae0f-d355f71ab124"/>
    <xsd:import namespace="6ae1961f-6d2a-46bf-b812-a7eb3bf979b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44d76-cb14-487b-ae0f-d355f71ab12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513c0e4-f133-47a4-8708-ba0127db93ed}" ma:internalName="TaxCatchAll" ma:showField="CatchAllData" ma:web="26944d76-cb14-487b-ae0f-d355f71ab1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1961f-6d2a-46bf-b812-a7eb3bf979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748f0893-47bf-4ae8-8f8c-9a321ab243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B85F45-4BDE-42D8-8B17-6D6870AFCC4D}">
  <ds:schemaRefs>
    <ds:schemaRef ds:uri="http://schemas.microsoft.com/office/2006/metadata/properties"/>
    <ds:schemaRef ds:uri="http://schemas.microsoft.com/office/infopath/2007/PartnerControls"/>
    <ds:schemaRef ds:uri="6ae1961f-6d2a-46bf-b812-a7eb3bf979b9"/>
    <ds:schemaRef ds:uri="26944d76-cb14-487b-ae0f-d355f71ab124"/>
  </ds:schemaRefs>
</ds:datastoreItem>
</file>

<file path=customXml/itemProps2.xml><?xml version="1.0" encoding="utf-8"?>
<ds:datastoreItem xmlns:ds="http://schemas.openxmlformats.org/officeDocument/2006/customXml" ds:itemID="{0A51DAC9-DF4B-493D-B752-E0A7E3AC7B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944d76-cb14-487b-ae0f-d355f71ab124"/>
    <ds:schemaRef ds:uri="6ae1961f-6d2a-46bf-b812-a7eb3bf979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60B65D-869F-4B71-B8CE-EAC85FEC89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29ventures Brief v5.dotx</Template>
  <TotalTime>0</TotalTime>
  <Pages>2</Pages>
  <Words>80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Markmann</dc:creator>
  <cp:keywords/>
  <dc:description/>
  <cp:lastModifiedBy>Jan Markmann</cp:lastModifiedBy>
  <cp:revision>9</cp:revision>
  <cp:lastPrinted>2025-03-22T16:45:00Z</cp:lastPrinted>
  <dcterms:created xsi:type="dcterms:W3CDTF">2025-07-04T19:12:00Z</dcterms:created>
  <dcterms:modified xsi:type="dcterms:W3CDTF">2025-07-08T16:11:00Z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0x010100940493435332564196D4FF9351E3307D</vt:lpwstr>
  </property>
  <property fmtid="{D5CDD505-2E9C-101B-9397-08002B2CF9AE}" pid="3" name="MediaServiceImageTags">
    <vt:lpwstr/>
  </property>
</Properties>
</file>