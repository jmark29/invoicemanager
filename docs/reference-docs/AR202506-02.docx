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D81D" w14:textId="2119A785" w:rsidR="00BD564E" w:rsidRDefault="00C553D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br/>
      </w:r>
      <w:r w:rsidR="00BD564E">
        <w:rPr>
          <w:rFonts w:ascii="Helvetica Neue Light" w:hAnsi="Helvetica Neue Light"/>
        </w:rPr>
        <w:t xml:space="preserve">DRS </w:t>
      </w:r>
      <w:r w:rsidR="0017393F">
        <w:rPr>
          <w:rFonts w:ascii="Helvetica Neue Light" w:hAnsi="Helvetica Neue Light"/>
        </w:rPr>
        <w:t>Holding AG</w:t>
      </w:r>
    </w:p>
    <w:p w14:paraId="4A40885B" w14:textId="77777777" w:rsidR="00BD564E" w:rsidRDefault="00BD564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t>Am Sandtorkai 58</w:t>
      </w:r>
    </w:p>
    <w:p w14:paraId="28BBF143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4D2367E3" w14:textId="77777777" w:rsidR="00BD564E" w:rsidRDefault="00BD564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t>20457 Hamburg</w:t>
      </w:r>
    </w:p>
    <w:p w14:paraId="6255536B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7E6E158C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603D885B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33A4E580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8051C31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7176296" w14:textId="245B2CCA" w:rsidR="00BD564E" w:rsidRDefault="00BD564E" w:rsidP="00BD564E">
      <w:pPr>
        <w:ind w:right="10"/>
        <w:jc w:val="right"/>
        <w:rPr>
          <w:rFonts w:ascii="Helvetica Neue Light" w:hAnsi="Helvetica Neue Light"/>
        </w:rPr>
      </w:pPr>
      <w:r>
        <w:rPr>
          <w:rFonts w:ascii="Helvetica Neue Light" w:hAnsi="Helvetica Neue Light"/>
        </w:rPr>
        <w:t xml:space="preserve">Wiesbaden, </w:t>
      </w:r>
      <w:r w:rsidR="00E5373C">
        <w:rPr>
          <w:rFonts w:ascii="Helvetica Neue Light" w:hAnsi="Helvetica Neue Light"/>
        </w:rPr>
        <w:t>05</w:t>
      </w:r>
      <w:r w:rsidR="00D054B3">
        <w:rPr>
          <w:rFonts w:ascii="Helvetica Neue Light" w:hAnsi="Helvetica Neue Light"/>
        </w:rPr>
        <w:t>.</w:t>
      </w:r>
      <w:r w:rsidR="00043BC3">
        <w:rPr>
          <w:rFonts w:ascii="Helvetica Neue Light" w:hAnsi="Helvetica Neue Light"/>
        </w:rPr>
        <w:t>09</w:t>
      </w:r>
      <w:r>
        <w:rPr>
          <w:rFonts w:ascii="Helvetica Neue Light" w:hAnsi="Helvetica Neue Light"/>
        </w:rPr>
        <w:t>.202</w:t>
      </w:r>
      <w:r w:rsidR="000B7069">
        <w:rPr>
          <w:rFonts w:ascii="Helvetica Neue Light" w:hAnsi="Helvetica Neue Light"/>
        </w:rPr>
        <w:t>5</w:t>
      </w:r>
    </w:p>
    <w:p w14:paraId="372DE5B7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76D2736C" w14:textId="2B7BDF94" w:rsidR="00BD564E" w:rsidRPr="00B86DF3" w:rsidRDefault="00BD564E" w:rsidP="00BD564E">
      <w:pPr>
        <w:spacing w:line="312" w:lineRule="auto"/>
        <w:jc w:val="both"/>
        <w:rPr>
          <w:rFonts w:ascii="Helvetica Neue" w:hAnsi="Helvetica Neue"/>
        </w:rPr>
      </w:pPr>
      <w:r w:rsidRPr="0004491C">
        <w:rPr>
          <w:rFonts w:ascii="Helvetica Neue" w:hAnsi="Helvetica Neue"/>
          <w:noProof/>
        </w:rPr>
        <w:t xml:space="preserve">Rechnung </w:t>
      </w:r>
      <w:r>
        <w:rPr>
          <w:rFonts w:ascii="Helvetica Neue" w:hAnsi="Helvetica Neue"/>
          <w:noProof/>
        </w:rPr>
        <w:t>202</w:t>
      </w:r>
      <w:r w:rsidR="000B7069">
        <w:rPr>
          <w:rFonts w:ascii="Helvetica Neue" w:hAnsi="Helvetica Neue"/>
          <w:noProof/>
        </w:rPr>
        <w:t>50</w:t>
      </w:r>
      <w:r w:rsidR="00E5373C">
        <w:rPr>
          <w:rFonts w:ascii="Helvetica Neue" w:hAnsi="Helvetica Neue"/>
          <w:noProof/>
        </w:rPr>
        <w:t>6</w:t>
      </w:r>
      <w:r w:rsidRPr="0004491C">
        <w:rPr>
          <w:rFonts w:ascii="Helvetica Neue" w:hAnsi="Helvetica Neue"/>
          <w:noProof/>
        </w:rPr>
        <w:t>-0</w:t>
      </w:r>
      <w:r w:rsidR="00527C86">
        <w:rPr>
          <w:rFonts w:ascii="Helvetica Neue" w:hAnsi="Helvetica Neue"/>
          <w:noProof/>
        </w:rPr>
        <w:t>2</w:t>
      </w:r>
    </w:p>
    <w:p w14:paraId="02A2DD31" w14:textId="5F29C1BF" w:rsidR="00BD564E" w:rsidRPr="00B86DF3" w:rsidRDefault="000626A2" w:rsidP="00BD564E">
      <w:pPr>
        <w:spacing w:line="312" w:lineRule="auto"/>
        <w:rPr>
          <w:rFonts w:ascii="Helvetica Neue Light" w:hAnsi="Helvetica Neue Light"/>
          <w:sz w:val="22"/>
        </w:rPr>
      </w:pPr>
      <w:r>
        <w:rPr>
          <w:rFonts w:ascii="Helvetica Neue Light" w:hAnsi="Helvetica Neue Light"/>
          <w:sz w:val="22"/>
        </w:rPr>
        <w:t>Leistungszeitraum</w:t>
      </w:r>
      <w:r w:rsidR="00BD564E" w:rsidRPr="00B86DF3">
        <w:rPr>
          <w:rFonts w:ascii="Helvetica Neue Light" w:hAnsi="Helvetica Neue Light"/>
          <w:sz w:val="22"/>
        </w:rPr>
        <w:t xml:space="preserve"> 01.</w:t>
      </w:r>
      <w:r w:rsidR="000B7069">
        <w:rPr>
          <w:rFonts w:ascii="Helvetica Neue Light" w:hAnsi="Helvetica Neue Light"/>
          <w:sz w:val="22"/>
        </w:rPr>
        <w:t>0</w:t>
      </w:r>
      <w:r w:rsidR="00E5373C">
        <w:rPr>
          <w:rFonts w:ascii="Helvetica Neue Light" w:hAnsi="Helvetica Neue Light"/>
          <w:sz w:val="22"/>
        </w:rPr>
        <w:t>6</w:t>
      </w:r>
      <w:r w:rsidR="00BD564E" w:rsidRPr="00B86DF3">
        <w:rPr>
          <w:rFonts w:ascii="Helvetica Neue Light" w:hAnsi="Helvetica Neue Light"/>
          <w:sz w:val="22"/>
        </w:rPr>
        <w:t>.20</w:t>
      </w:r>
      <w:r w:rsidR="00BD564E">
        <w:rPr>
          <w:rFonts w:ascii="Helvetica Neue Light" w:hAnsi="Helvetica Neue Light"/>
          <w:sz w:val="22"/>
        </w:rPr>
        <w:t>2</w:t>
      </w:r>
      <w:r w:rsidR="000B7069">
        <w:rPr>
          <w:rFonts w:ascii="Helvetica Neue Light" w:hAnsi="Helvetica Neue Light"/>
          <w:sz w:val="22"/>
        </w:rPr>
        <w:t>5</w:t>
      </w:r>
      <w:r w:rsidR="00BD564E" w:rsidRPr="00B86DF3">
        <w:rPr>
          <w:rFonts w:ascii="Helvetica Neue Light" w:hAnsi="Helvetica Neue Light"/>
          <w:sz w:val="22"/>
        </w:rPr>
        <w:t xml:space="preserve"> bis </w:t>
      </w:r>
      <w:r w:rsidR="00883FBF">
        <w:rPr>
          <w:rFonts w:ascii="Helvetica Neue Light" w:hAnsi="Helvetica Neue Light"/>
          <w:sz w:val="22"/>
        </w:rPr>
        <w:t>3</w:t>
      </w:r>
      <w:r w:rsidR="00E5373C">
        <w:rPr>
          <w:rFonts w:ascii="Helvetica Neue Light" w:hAnsi="Helvetica Neue Light"/>
          <w:sz w:val="22"/>
        </w:rPr>
        <w:t>0</w:t>
      </w:r>
      <w:r w:rsidR="00BD564E" w:rsidRPr="00B86DF3">
        <w:rPr>
          <w:rFonts w:ascii="Helvetica Neue Light" w:hAnsi="Helvetica Neue Light"/>
          <w:sz w:val="22"/>
        </w:rPr>
        <w:t>.</w:t>
      </w:r>
      <w:r w:rsidR="00161733">
        <w:rPr>
          <w:rFonts w:ascii="Helvetica Neue Light" w:hAnsi="Helvetica Neue Light"/>
          <w:sz w:val="22"/>
        </w:rPr>
        <w:t>0</w:t>
      </w:r>
      <w:r w:rsidR="00E5373C">
        <w:rPr>
          <w:rFonts w:ascii="Helvetica Neue Light" w:hAnsi="Helvetica Neue Light"/>
          <w:sz w:val="22"/>
        </w:rPr>
        <w:t>6</w:t>
      </w:r>
      <w:r w:rsidR="00BD564E" w:rsidRPr="00B86DF3">
        <w:rPr>
          <w:rFonts w:ascii="Helvetica Neue Light" w:hAnsi="Helvetica Neue Light"/>
          <w:sz w:val="22"/>
        </w:rPr>
        <w:t>.20</w:t>
      </w:r>
      <w:r w:rsidR="00BD564E">
        <w:rPr>
          <w:rFonts w:ascii="Helvetica Neue Light" w:hAnsi="Helvetica Neue Light"/>
          <w:sz w:val="22"/>
        </w:rPr>
        <w:t>2</w:t>
      </w:r>
      <w:r w:rsidR="00161733">
        <w:rPr>
          <w:rFonts w:ascii="Helvetica Neue Light" w:hAnsi="Helvetica Neue Light"/>
          <w:sz w:val="22"/>
        </w:rPr>
        <w:t>5</w:t>
      </w:r>
    </w:p>
    <w:p w14:paraId="3D0C4418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tbl>
      <w:tblPr>
        <w:tblStyle w:val="Tabellenraster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"/>
        <w:gridCol w:w="3446"/>
        <w:gridCol w:w="3447"/>
        <w:gridCol w:w="1843"/>
      </w:tblGrid>
      <w:tr w:rsidR="00BD564E" w:rsidRPr="00335091" w14:paraId="6868F264" w14:textId="77777777" w:rsidTr="00C16746">
        <w:tc>
          <w:tcPr>
            <w:tcW w:w="75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A9D1567" w14:textId="77777777" w:rsidR="00BD564E" w:rsidRPr="00335091" w:rsidRDefault="00BD564E" w:rsidP="00C16746">
            <w:pPr>
              <w:ind w:right="-56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Pos</w:t>
            </w:r>
          </w:p>
        </w:tc>
        <w:tc>
          <w:tcPr>
            <w:tcW w:w="6893" w:type="dxa"/>
            <w:gridSpan w:val="2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74AE23E" w14:textId="77777777" w:rsidR="00BD564E" w:rsidRPr="00335091" w:rsidRDefault="00BD564E" w:rsidP="00C16746">
            <w:pPr>
              <w:ind w:right="418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Bezeichnung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D6257D" w14:textId="77777777" w:rsidR="00BD564E" w:rsidRPr="00335091" w:rsidRDefault="00BD564E" w:rsidP="00C16746">
            <w:pPr>
              <w:ind w:right="40"/>
              <w:jc w:val="right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Betrag</w:t>
            </w:r>
          </w:p>
        </w:tc>
      </w:tr>
      <w:tr w:rsidR="00D422A8" w:rsidRPr="00335091" w14:paraId="3D3B2DEC" w14:textId="77777777" w:rsidTr="00C16746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92F5086" w14:textId="266EFC7E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335091">
              <w:rPr>
                <w:rFonts w:ascii="Helvetica Neue Light" w:hAnsi="Helvetica Neue Light"/>
                <w:sz w:val="22"/>
                <w:szCs w:val="22"/>
              </w:rPr>
              <w:t>1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730F7EE" w14:textId="7B3B5B02" w:rsidR="00D422A8" w:rsidRDefault="00686990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Team- &amp; P</w:t>
            </w:r>
            <w:r w:rsidR="005D7681">
              <w:rPr>
                <w:rFonts w:ascii="Helvetica Neue Light" w:hAnsi="Helvetica Neue Light"/>
                <w:sz w:val="22"/>
                <w:szCs w:val="22"/>
              </w:rPr>
              <w:t>rojektmanagement und Konzeption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A4115E" w14:textId="0FF670C1" w:rsidR="00D422A8" w:rsidRPr="00F56291" w:rsidRDefault="00604C19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16.450,00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44AAB43D" w14:textId="77777777" w:rsidTr="00C16746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400ED5A" w14:textId="0AD924D9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335091">
              <w:rPr>
                <w:rFonts w:ascii="Helvetica Neue Light" w:hAnsi="Helvetica Neue Light"/>
                <w:sz w:val="22"/>
                <w:szCs w:val="22"/>
              </w:rPr>
              <w:t>2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29E5442" w14:textId="35ECC108" w:rsidR="00D422A8" w:rsidRDefault="00411498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Senior FileMaker Entwickler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F135B85" w14:textId="454555B9" w:rsidR="00D422A8" w:rsidRPr="00F56291" w:rsidRDefault="00867B7C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8.</w:t>
            </w:r>
            <w:r w:rsidR="00F05A16">
              <w:rPr>
                <w:rFonts w:ascii="Helvetica Neue Light" w:hAnsi="Helvetica Neue Light"/>
                <w:sz w:val="22"/>
                <w:szCs w:val="22"/>
              </w:rPr>
              <w:t>300,00</w:t>
            </w:r>
            <w:r w:rsidR="00D464C4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2A778A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2B17382A" w14:textId="77777777" w:rsidTr="001E13E5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D27D932" w14:textId="63CFC2E0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3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C4181A" w14:textId="73DB1289" w:rsidR="00D422A8" w:rsidRPr="00335091" w:rsidRDefault="00D422A8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 xml:space="preserve">Junior </w:t>
            </w:r>
            <w:r w:rsidR="00B7679F">
              <w:rPr>
                <w:rFonts w:ascii="Helvetica Neue Light" w:hAnsi="Helvetica Neue Light"/>
                <w:sz w:val="22"/>
                <w:szCs w:val="22"/>
              </w:rPr>
              <w:t>FileMaker E</w:t>
            </w:r>
            <w:r>
              <w:rPr>
                <w:rFonts w:ascii="Helvetica Neue Light" w:hAnsi="Helvetica Neue Light"/>
                <w:sz w:val="22"/>
                <w:szCs w:val="22"/>
              </w:rPr>
              <w:t>ntwickler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DD551E" w14:textId="34BCC048" w:rsidR="00D422A8" w:rsidRPr="00335091" w:rsidRDefault="00072AE3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1.</w:t>
            </w:r>
            <w:r w:rsidR="00AB4FFB">
              <w:rPr>
                <w:rFonts w:ascii="Helvetica Neue Light" w:hAnsi="Helvetica Neue Light"/>
                <w:sz w:val="22"/>
                <w:szCs w:val="22"/>
              </w:rPr>
              <w:t>8</w:t>
            </w:r>
            <w:r>
              <w:rPr>
                <w:rFonts w:ascii="Helvetica Neue Light" w:hAnsi="Helvetica Neue Light"/>
                <w:sz w:val="22"/>
                <w:szCs w:val="22"/>
              </w:rPr>
              <w:t>00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 xml:space="preserve">,00 </w:t>
            </w:r>
            <w:r w:rsidR="00D422A8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C55CF6" w:rsidRPr="00335091" w14:paraId="5B811DE3" w14:textId="77777777" w:rsidTr="001E13E5">
        <w:tc>
          <w:tcPr>
            <w:tcW w:w="757" w:type="dxa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33E19F8" w14:textId="69F5CF56" w:rsidR="00C55CF6" w:rsidRDefault="00E879FE" w:rsidP="00C55CF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4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076E6A9" w14:textId="248304CC" w:rsidR="00C55CF6" w:rsidRDefault="00C55CF6" w:rsidP="00C55CF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D4675E">
              <w:rPr>
                <w:rFonts w:ascii="Helvetica Neue Light" w:hAnsi="Helvetica Neue Light"/>
                <w:sz w:val="22"/>
                <w:szCs w:val="22"/>
              </w:rPr>
              <w:t xml:space="preserve">Serveradministration und AWS-Services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6C7B9146" w14:textId="48A7AA05" w:rsidR="00C55CF6" w:rsidRDefault="00B75519" w:rsidP="00B75519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 w:rsidRPr="00B75519">
              <w:rPr>
                <w:rFonts w:ascii="Helvetica Neue Light" w:hAnsi="Helvetica Neue Light"/>
                <w:sz w:val="22"/>
                <w:szCs w:val="22"/>
              </w:rPr>
              <w:t>2</w:t>
            </w:r>
            <w:r w:rsidR="00501C54">
              <w:rPr>
                <w:rFonts w:ascii="Helvetica Neue Light" w:hAnsi="Helvetica Neue Light"/>
                <w:sz w:val="22"/>
                <w:szCs w:val="22"/>
              </w:rPr>
              <w:t>.</w:t>
            </w:r>
            <w:r w:rsidRPr="00B75519">
              <w:rPr>
                <w:rFonts w:ascii="Helvetica Neue Light" w:hAnsi="Helvetica Neue Light"/>
                <w:sz w:val="22"/>
                <w:szCs w:val="22"/>
              </w:rPr>
              <w:t>851,2</w:t>
            </w:r>
            <w:r w:rsidR="00501C54">
              <w:rPr>
                <w:rFonts w:ascii="Helvetica Neue Light" w:hAnsi="Helvetica Neue Light"/>
                <w:sz w:val="22"/>
                <w:szCs w:val="22"/>
              </w:rPr>
              <w:t>0</w:t>
            </w:r>
            <w:r w:rsidR="00867DEC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C55CF6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6973D23F" w14:textId="77777777" w:rsidTr="001E13E5">
        <w:tc>
          <w:tcPr>
            <w:tcW w:w="757" w:type="dxa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34D27C0D" w14:textId="67ADE939" w:rsidR="00D422A8" w:rsidRPr="00335091" w:rsidRDefault="00E879FE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5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9EDBB91" w14:textId="6EC531DF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Mobile Softwareentwickler</w:t>
            </w:r>
            <w:r w:rsidRPr="00335091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041700A" w14:textId="18316B7E" w:rsidR="00D422A8" w:rsidRPr="00335091" w:rsidRDefault="005B2718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4.</w:t>
            </w:r>
            <w:r w:rsidR="009B6DA9">
              <w:rPr>
                <w:rFonts w:ascii="Helvetica Neue Light" w:hAnsi="Helvetica Neue Light"/>
                <w:sz w:val="22"/>
                <w:szCs w:val="22"/>
              </w:rPr>
              <w:t>673</w:t>
            </w:r>
            <w:r>
              <w:rPr>
                <w:rFonts w:ascii="Helvetica Neue Light" w:hAnsi="Helvetica Neue Light"/>
                <w:sz w:val="22"/>
                <w:szCs w:val="22"/>
              </w:rPr>
              <w:t>,</w:t>
            </w:r>
            <w:r w:rsidR="009B6DA9">
              <w:rPr>
                <w:rFonts w:ascii="Helvetica Neue Light" w:hAnsi="Helvetica Neue Light"/>
                <w:sz w:val="22"/>
                <w:szCs w:val="22"/>
              </w:rPr>
              <w:t>70</w:t>
            </w:r>
            <w:r w:rsidR="00867DEC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D422A8" w:rsidRPr="00335091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9A3D5D" w:rsidRPr="00335091" w14:paraId="3BE4FD02" w14:textId="77777777" w:rsidTr="001E13E5">
        <w:tc>
          <w:tcPr>
            <w:tcW w:w="757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90FAB85" w14:textId="5ACB1569" w:rsidR="009A3D5D" w:rsidRDefault="009A3D5D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6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93418AE" w14:textId="284274F7" w:rsidR="009A3D5D" w:rsidRPr="00F05C0F" w:rsidRDefault="0000226A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F05C0F">
              <w:rPr>
                <w:rFonts w:ascii="Helvetica Neue Light" w:hAnsi="Helvetica Neue Light"/>
                <w:sz w:val="22"/>
                <w:szCs w:val="22"/>
              </w:rPr>
              <w:t>2</w:t>
            </w:r>
            <w:r w:rsidR="00E60832" w:rsidRPr="00F05C0F">
              <w:rPr>
                <w:rFonts w:ascii="Helvetica Neue Light" w:hAnsi="Helvetica Neue Light"/>
                <w:sz w:val="22"/>
                <w:szCs w:val="22"/>
              </w:rPr>
              <w:t xml:space="preserve">. </w:t>
            </w:r>
            <w:r w:rsidR="000D1017" w:rsidRPr="00F05C0F">
              <w:rPr>
                <w:rFonts w:ascii="Helvetica Neue Light" w:hAnsi="Helvetica Neue Light"/>
                <w:sz w:val="22"/>
                <w:szCs w:val="22"/>
              </w:rPr>
              <w:t>Mobile Softw</w:t>
            </w:r>
            <w:r w:rsidRPr="00F05C0F">
              <w:rPr>
                <w:rFonts w:ascii="Helvetica Neue Light" w:hAnsi="Helvetica Neue Light"/>
                <w:sz w:val="22"/>
                <w:szCs w:val="22"/>
              </w:rPr>
              <w:t>areentwickler, QA-</w:t>
            </w:r>
            <w:r w:rsidR="003D2680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Pr="00F05C0F">
              <w:rPr>
                <w:rFonts w:ascii="Helvetica Neue Light" w:hAnsi="Helvetica Neue Light"/>
                <w:sz w:val="22"/>
                <w:szCs w:val="22"/>
              </w:rPr>
              <w:t>und Business Analyst Services</w:t>
            </w:r>
            <w:r w:rsidR="00F05C0F" w:rsidRPr="00F05C0F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EA3C5B9" w14:textId="0AB44E0F" w:rsidR="009A3D5D" w:rsidRPr="00854C62" w:rsidRDefault="00BB43CB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 w:rsidRPr="00BB43CB">
              <w:rPr>
                <w:rFonts w:ascii="Helvetica Neue Light" w:hAnsi="Helvetica Neue Light"/>
                <w:sz w:val="22"/>
                <w:szCs w:val="22"/>
              </w:rPr>
              <w:t>2</w:t>
            </w:r>
            <w:r>
              <w:rPr>
                <w:rFonts w:ascii="Helvetica Neue Light" w:hAnsi="Helvetica Neue Light"/>
                <w:sz w:val="22"/>
                <w:szCs w:val="22"/>
              </w:rPr>
              <w:t>.</w:t>
            </w:r>
            <w:r w:rsidRPr="00BB43CB">
              <w:rPr>
                <w:rFonts w:ascii="Helvetica Neue Light" w:hAnsi="Helvetica Neue Light"/>
                <w:sz w:val="22"/>
                <w:szCs w:val="22"/>
              </w:rPr>
              <w:t>512,79</w:t>
            </w:r>
            <w:r w:rsidR="000C2E70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B93562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27405D" w:rsidRPr="0001261B" w14:paraId="68D11EE8" w14:textId="77777777" w:rsidTr="00C71CA4">
        <w:tc>
          <w:tcPr>
            <w:tcW w:w="757" w:type="dxa"/>
            <w:vMerge w:val="restart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1B55B7F2" w14:textId="77777777" w:rsidR="0027405D" w:rsidRPr="00335091" w:rsidRDefault="0027405D" w:rsidP="0027405D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427E86D8" w14:textId="77777777" w:rsidR="0027405D" w:rsidRPr="00335091" w:rsidRDefault="0027405D" w:rsidP="0027405D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4" w:space="0" w:color="auto"/>
              <w:bottom w:val="single" w:sz="4" w:space="0" w:color="auto"/>
            </w:tcBorders>
          </w:tcPr>
          <w:p w14:paraId="0B07F4B3" w14:textId="77777777" w:rsidR="0027405D" w:rsidRPr="00335091" w:rsidRDefault="0027405D" w:rsidP="0027405D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Netto-Rechnungsbetrag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4B431D8A" w14:textId="5D653FD4" w:rsidR="0027405D" w:rsidRPr="0009578A" w:rsidRDefault="0027405D" w:rsidP="0027405D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 w:rsidRPr="0009578A">
              <w:rPr>
                <w:rFonts w:ascii="Helvetica Neue Light" w:hAnsi="Helvetica Neue Light"/>
                <w:color w:val="000000"/>
                <w:sz w:val="22"/>
                <w:szCs w:val="22"/>
              </w:rPr>
              <w:t>36.587,69 €</w:t>
            </w:r>
          </w:p>
        </w:tc>
      </w:tr>
      <w:tr w:rsidR="0027405D" w:rsidRPr="0001261B" w14:paraId="4BEA241F" w14:textId="77777777" w:rsidTr="00C71CA4">
        <w:tc>
          <w:tcPr>
            <w:tcW w:w="757" w:type="dxa"/>
            <w:vMerge/>
            <w:tcMar>
              <w:top w:w="113" w:type="dxa"/>
              <w:bottom w:w="113" w:type="dxa"/>
            </w:tcMar>
          </w:tcPr>
          <w:p w14:paraId="399B9A13" w14:textId="77777777" w:rsidR="0027405D" w:rsidRPr="00335091" w:rsidRDefault="0027405D" w:rsidP="0027405D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Mar>
              <w:top w:w="113" w:type="dxa"/>
              <w:bottom w:w="113" w:type="dxa"/>
            </w:tcMar>
          </w:tcPr>
          <w:p w14:paraId="2172A50B" w14:textId="77777777" w:rsidR="0027405D" w:rsidRPr="00335091" w:rsidRDefault="0027405D" w:rsidP="0027405D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4" w:space="0" w:color="auto"/>
              <w:bottom w:val="single" w:sz="8" w:space="0" w:color="auto"/>
            </w:tcBorders>
          </w:tcPr>
          <w:p w14:paraId="46325E2E" w14:textId="77777777" w:rsidR="0027405D" w:rsidRPr="00335091" w:rsidRDefault="0027405D" w:rsidP="0027405D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Umsatzsteuer 19%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8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1553D39E" w14:textId="3070ADDE" w:rsidR="0027405D" w:rsidRPr="0009578A" w:rsidRDefault="0027405D" w:rsidP="0027405D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 w:rsidRPr="0009578A">
              <w:rPr>
                <w:rFonts w:ascii="Helvetica Neue Light" w:hAnsi="Helvetica Neue Light"/>
                <w:color w:val="000000"/>
                <w:sz w:val="22"/>
                <w:szCs w:val="22"/>
              </w:rPr>
              <w:t>6.951,66 €</w:t>
            </w:r>
          </w:p>
        </w:tc>
      </w:tr>
      <w:tr w:rsidR="0027405D" w:rsidRPr="00C01518" w14:paraId="38331AE4" w14:textId="77777777" w:rsidTr="00C71CA4">
        <w:tc>
          <w:tcPr>
            <w:tcW w:w="757" w:type="dxa"/>
            <w:vMerge/>
            <w:tcMar>
              <w:top w:w="113" w:type="dxa"/>
              <w:bottom w:w="113" w:type="dxa"/>
            </w:tcMar>
          </w:tcPr>
          <w:p w14:paraId="70789D4A" w14:textId="77777777" w:rsidR="0027405D" w:rsidRPr="00335091" w:rsidRDefault="0027405D" w:rsidP="0027405D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Mar>
              <w:top w:w="113" w:type="dxa"/>
              <w:bottom w:w="113" w:type="dxa"/>
            </w:tcMar>
          </w:tcPr>
          <w:p w14:paraId="5E370C87" w14:textId="77777777" w:rsidR="0027405D" w:rsidRDefault="0027405D" w:rsidP="0027405D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8" w:space="0" w:color="auto"/>
              <w:bottom w:val="double" w:sz="4" w:space="0" w:color="auto"/>
            </w:tcBorders>
          </w:tcPr>
          <w:p w14:paraId="00E87F92" w14:textId="77777777" w:rsidR="0027405D" w:rsidRPr="00C01518" w:rsidRDefault="0027405D" w:rsidP="0027405D">
            <w:pPr>
              <w:spacing w:line="264" w:lineRule="auto"/>
              <w:ind w:right="418"/>
              <w:rPr>
                <w:rFonts w:ascii="Helvetica Neue" w:hAnsi="Helvetica Neue"/>
                <w:sz w:val="22"/>
                <w:szCs w:val="22"/>
              </w:rPr>
            </w:pPr>
            <w:r w:rsidRPr="00C01518">
              <w:rPr>
                <w:rFonts w:ascii="Helvetica Neue" w:hAnsi="Helvetica Neue"/>
                <w:sz w:val="22"/>
                <w:szCs w:val="22"/>
              </w:rPr>
              <w:t>Brutto-Rechnungsbetrag</w:t>
            </w:r>
          </w:p>
        </w:tc>
        <w:tc>
          <w:tcPr>
            <w:tcW w:w="1843" w:type="dxa"/>
            <w:tcBorders>
              <w:top w:val="single" w:sz="8" w:space="0" w:color="auto"/>
              <w:bottom w:val="double" w:sz="4" w:space="0" w:color="auto"/>
            </w:tcBorders>
            <w:tcMar>
              <w:top w:w="113" w:type="dxa"/>
              <w:bottom w:w="113" w:type="dxa"/>
            </w:tcMar>
            <w:vAlign w:val="bottom"/>
          </w:tcPr>
          <w:p w14:paraId="7272C66C" w14:textId="1CFE59AC" w:rsidR="0027405D" w:rsidRPr="009E1721" w:rsidRDefault="0027405D" w:rsidP="0027405D">
            <w:pPr>
              <w:ind w:right="40"/>
              <w:jc w:val="right"/>
              <w:rPr>
                <w:rFonts w:ascii="Helvetica Neue" w:hAnsi="Helvetica Neue"/>
                <w:sz w:val="22"/>
                <w:szCs w:val="22"/>
              </w:rPr>
            </w:pPr>
            <w:r w:rsidRPr="009E1721">
              <w:rPr>
                <w:rFonts w:ascii="Helvetica Neue" w:hAnsi="Helvetica Neue"/>
                <w:color w:val="000000"/>
                <w:sz w:val="22"/>
                <w:szCs w:val="22"/>
              </w:rPr>
              <w:t>43.539,35 €</w:t>
            </w:r>
          </w:p>
        </w:tc>
      </w:tr>
    </w:tbl>
    <w:p w14:paraId="1B9B735F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35A5D57C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1D6CD70" w14:textId="702807C1" w:rsidR="00C02F3E" w:rsidRDefault="00C02F3E" w:rsidP="006D77E2">
      <w:pPr>
        <w:ind w:right="418"/>
        <w:rPr>
          <w:rFonts w:ascii="Helvetica Neue Light" w:hAnsi="Helvetica Neue Light"/>
        </w:rPr>
      </w:pPr>
    </w:p>
    <w:p w14:paraId="4ABE7A03" w14:textId="085BAB85" w:rsidR="008107F7" w:rsidRDefault="008107F7" w:rsidP="006D77E2">
      <w:pPr>
        <w:ind w:right="418"/>
        <w:rPr>
          <w:rFonts w:ascii="Helvetica Neue Light" w:hAnsi="Helvetica Neue Light"/>
        </w:rPr>
      </w:pPr>
    </w:p>
    <w:p w14:paraId="3FCFCC68" w14:textId="77777777" w:rsidR="008107F7" w:rsidRDefault="008107F7" w:rsidP="006D77E2">
      <w:pPr>
        <w:ind w:right="418"/>
        <w:rPr>
          <w:rFonts w:ascii="Helvetica Neue Light" w:hAnsi="Helvetica Neue Light"/>
        </w:rPr>
      </w:pPr>
    </w:p>
    <w:p w14:paraId="38942E8F" w14:textId="77777777" w:rsidR="00C02F3E" w:rsidRDefault="00C02F3E" w:rsidP="0070603E">
      <w:pPr>
        <w:rPr>
          <w:rFonts w:ascii="Helvetica Neue Light" w:hAnsi="Helvetica Neue Light"/>
        </w:rPr>
        <w:sectPr w:rsidR="00C02F3E" w:rsidSect="00A33070">
          <w:headerReference w:type="default" r:id="rId9"/>
          <w:headerReference w:type="first" r:id="rId10"/>
          <w:footerReference w:type="first" r:id="rId11"/>
          <w:pgSz w:w="11900" w:h="16840"/>
          <w:pgMar w:top="3267" w:right="1134" w:bottom="1134" w:left="1400" w:header="3087" w:footer="457" w:gutter="0"/>
          <w:cols w:space="708"/>
          <w:titlePg/>
          <w:docGrid w:linePitch="360"/>
        </w:sectPr>
      </w:pPr>
    </w:p>
    <w:p w14:paraId="27CAFADE" w14:textId="67D8F58F" w:rsidR="00C02F3E" w:rsidRPr="00A42876" w:rsidRDefault="00C02F3E" w:rsidP="0070603E">
      <w:pPr>
        <w:rPr>
          <w:rFonts w:ascii="Helvetica Neue" w:hAnsi="Helvetica Neue"/>
        </w:rPr>
      </w:pPr>
    </w:p>
    <w:sectPr w:rsidR="00C02F3E" w:rsidRPr="00A42876" w:rsidSect="00A33070">
      <w:pgSz w:w="11900" w:h="16840"/>
      <w:pgMar w:top="226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F1653" w14:textId="77777777" w:rsidR="00E45B8F" w:rsidRDefault="00E45B8F" w:rsidP="0070603E">
      <w:r>
        <w:separator/>
      </w:r>
    </w:p>
  </w:endnote>
  <w:endnote w:type="continuationSeparator" w:id="0">
    <w:p w14:paraId="6C611AEA" w14:textId="77777777" w:rsidR="00E45B8F" w:rsidRDefault="00E45B8F" w:rsidP="0070603E">
      <w:r>
        <w:continuationSeparator/>
      </w:r>
    </w:p>
  </w:endnote>
  <w:endnote w:type="continuationNotice" w:id="1">
    <w:p w14:paraId="478159D7" w14:textId="77777777" w:rsidR="00E45B8F" w:rsidRDefault="00E45B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 (Textkörper CS)">
    <w:panose1 w:val="020B0604020202020204"/>
    <w:charset w:val="00"/>
    <w:family w:val="roman"/>
    <w:notTrueType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06DD" w14:textId="0C65C5D9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rPr>
        <w:rFonts w:ascii="Helvetica Neue Light" w:hAnsi="Helvetica Neue Light"/>
        <w:color w:val="404040" w:themeColor="text1" w:themeTint="BF"/>
        <w:sz w:val="16"/>
        <w:szCs w:val="16"/>
      </w:rPr>
    </w:pP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Geschäftsführung:  Jan Markmann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T</w:t>
    </w:r>
    <w:proofErr w:type="gram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:  (</w:t>
    </w:r>
    <w:proofErr w:type="gramEnd"/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0611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)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945 897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 -80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Commerzbank Düsseldorf</w:t>
    </w:r>
  </w:p>
  <w:p w14:paraId="254CF9C5" w14:textId="3BFC291E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rPr>
        <w:rFonts w:ascii="Helvetica Neue Light" w:hAnsi="Helvetica Neue Light"/>
        <w:color w:val="404040" w:themeColor="text1" w:themeTint="BF"/>
        <w:sz w:val="16"/>
        <w:szCs w:val="16"/>
      </w:rPr>
    </w:pP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Handelsregister: 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32062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, AG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Wiesbaden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F</w:t>
    </w:r>
    <w:proofErr w:type="gram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:  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>(</w:t>
    </w:r>
    <w:proofErr w:type="gramEnd"/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0611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)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945 897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 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-81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BIC:  COBADEDDXXX</w:t>
    </w:r>
  </w:p>
  <w:p w14:paraId="1516B7DC" w14:textId="77777777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ind w:right="-132"/>
      <w:rPr>
        <w:rFonts w:ascii="Helvetica Neue Light" w:hAnsi="Helvetica Neue Light"/>
        <w:color w:val="404040" w:themeColor="text1" w:themeTint="BF"/>
        <w:sz w:val="16"/>
        <w:szCs w:val="16"/>
      </w:rPr>
    </w:pPr>
    <w:proofErr w:type="spell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USt.IdNr</w:t>
    </w:r>
    <w:proofErr w:type="spellEnd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.:  DE294406946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E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:  info@29ventures.com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IBAN:  DE51 3004 0000 0122 0029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120F7" w14:textId="77777777" w:rsidR="00E45B8F" w:rsidRDefault="00E45B8F" w:rsidP="0070603E">
      <w:r>
        <w:separator/>
      </w:r>
    </w:p>
  </w:footnote>
  <w:footnote w:type="continuationSeparator" w:id="0">
    <w:p w14:paraId="5B6E70A9" w14:textId="77777777" w:rsidR="00E45B8F" w:rsidRDefault="00E45B8F" w:rsidP="0070603E">
      <w:r>
        <w:continuationSeparator/>
      </w:r>
    </w:p>
  </w:footnote>
  <w:footnote w:type="continuationNotice" w:id="1">
    <w:p w14:paraId="0746FE9B" w14:textId="77777777" w:rsidR="00E45B8F" w:rsidRDefault="00E45B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E557" w14:textId="77777777" w:rsidR="00550153" w:rsidRDefault="00A33C5C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EB54461" wp14:editId="2B0D0805">
          <wp:simplePos x="0" y="0"/>
          <wp:positionH relativeFrom="page">
            <wp:posOffset>1270</wp:posOffset>
          </wp:positionH>
          <wp:positionV relativeFrom="page">
            <wp:posOffset>0</wp:posOffset>
          </wp:positionV>
          <wp:extent cx="7556500" cy="10693400"/>
          <wp:effectExtent l="0" t="0" r="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9ventures Briefbogen2 - Seite 2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4DC49" w14:textId="748439E7" w:rsidR="00550153" w:rsidRPr="00A00C5F" w:rsidRDefault="003264BA">
    <w:pPr>
      <w:pStyle w:val="Kopfzeile"/>
      <w:rPr>
        <w:rFonts w:ascii="Helvetica Neue Light" w:hAnsi="Helvetica Neue Light"/>
        <w:color w:val="404040" w:themeColor="text1" w:themeTint="BF"/>
        <w:sz w:val="14"/>
        <w:szCs w:val="14"/>
      </w:rPr>
    </w:pPr>
    <w:r w:rsidRPr="00A00C5F">
      <w:rPr>
        <w:rFonts w:ascii="Helvetica Neue Light" w:hAnsi="Helvetica Neue Light"/>
        <w:noProof/>
        <w:color w:val="404040" w:themeColor="text1" w:themeTint="BF"/>
        <w:sz w:val="14"/>
        <w:szCs w:val="14"/>
      </w:rPr>
      <w:drawing>
        <wp:anchor distT="0" distB="0" distL="114300" distR="114300" simplePos="0" relativeHeight="251658241" behindDoc="1" locked="0" layoutInCell="1" allowOverlap="1" wp14:anchorId="2DF965EF" wp14:editId="53C84B8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371600"/>
          <wp:effectExtent l="0" t="0" r="0" b="0"/>
          <wp:wrapNone/>
          <wp:docPr id="2" name="Grafik 2" descr="Data:Userdata:jm:Documents:_00CT:_new Projects:_Berliner Arbeitszeit:_Marketing:29ventures Briefbogen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a:Userdata:jm:Documents:_00CT:_new Projects:_Berliner Arbeitszeit:_Marketing:29ventures Briefbogen.pdf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7173"/>
                  <a:stretch/>
                </pic:blipFill>
                <pic:spPr bwMode="auto">
                  <a:xfrm>
                    <a:off x="0" y="0"/>
                    <a:ext cx="7556500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29ventures GmbH </w:t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sym w:font="Wingdings" w:char="F09E"/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>
      <w:rPr>
        <w:rFonts w:ascii="Helvetica Neue Light" w:hAnsi="Helvetica Neue Light"/>
        <w:color w:val="404040" w:themeColor="text1" w:themeTint="BF"/>
        <w:sz w:val="14"/>
        <w:szCs w:val="14"/>
      </w:rPr>
      <w:t>Kleiststraße 23</w:t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sym w:font="Wingdings" w:char="F09E"/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>
      <w:rPr>
        <w:rFonts w:ascii="Helvetica Neue Light" w:hAnsi="Helvetica Neue Light"/>
        <w:color w:val="404040" w:themeColor="text1" w:themeTint="BF"/>
        <w:sz w:val="14"/>
        <w:szCs w:val="14"/>
      </w:rPr>
      <w:t>65187 Wiesbaden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1C"/>
    <w:rsid w:val="000013EF"/>
    <w:rsid w:val="0000226A"/>
    <w:rsid w:val="0001261B"/>
    <w:rsid w:val="00034E94"/>
    <w:rsid w:val="00043BC3"/>
    <w:rsid w:val="0004491C"/>
    <w:rsid w:val="000626A2"/>
    <w:rsid w:val="0006748C"/>
    <w:rsid w:val="00072101"/>
    <w:rsid w:val="00072AE3"/>
    <w:rsid w:val="0008312D"/>
    <w:rsid w:val="0009578A"/>
    <w:rsid w:val="000B7069"/>
    <w:rsid w:val="000C2E70"/>
    <w:rsid w:val="000D1017"/>
    <w:rsid w:val="000D709E"/>
    <w:rsid w:val="000E0E8F"/>
    <w:rsid w:val="000F2CA6"/>
    <w:rsid w:val="0010154C"/>
    <w:rsid w:val="00106AD9"/>
    <w:rsid w:val="00106D0E"/>
    <w:rsid w:val="00115C96"/>
    <w:rsid w:val="00123A8D"/>
    <w:rsid w:val="001312E5"/>
    <w:rsid w:val="00136BCE"/>
    <w:rsid w:val="001438C9"/>
    <w:rsid w:val="00161733"/>
    <w:rsid w:val="0017393F"/>
    <w:rsid w:val="00191000"/>
    <w:rsid w:val="001C2474"/>
    <w:rsid w:val="001C6689"/>
    <w:rsid w:val="001D5E52"/>
    <w:rsid w:val="001E13E5"/>
    <w:rsid w:val="001F52C9"/>
    <w:rsid w:val="00202149"/>
    <w:rsid w:val="00244F40"/>
    <w:rsid w:val="00262492"/>
    <w:rsid w:val="00266A79"/>
    <w:rsid w:val="0027405D"/>
    <w:rsid w:val="002A778A"/>
    <w:rsid w:val="002B354A"/>
    <w:rsid w:val="002D1ADB"/>
    <w:rsid w:val="002D7988"/>
    <w:rsid w:val="00304F95"/>
    <w:rsid w:val="003264BA"/>
    <w:rsid w:val="00327402"/>
    <w:rsid w:val="003335E8"/>
    <w:rsid w:val="00335091"/>
    <w:rsid w:val="00342F60"/>
    <w:rsid w:val="003456FA"/>
    <w:rsid w:val="00352423"/>
    <w:rsid w:val="00362245"/>
    <w:rsid w:val="00362B61"/>
    <w:rsid w:val="00363814"/>
    <w:rsid w:val="00370E96"/>
    <w:rsid w:val="0037340A"/>
    <w:rsid w:val="00377C85"/>
    <w:rsid w:val="003817C7"/>
    <w:rsid w:val="003C4604"/>
    <w:rsid w:val="003C4754"/>
    <w:rsid w:val="003D2680"/>
    <w:rsid w:val="003D7766"/>
    <w:rsid w:val="003E526F"/>
    <w:rsid w:val="00411498"/>
    <w:rsid w:val="00427FC4"/>
    <w:rsid w:val="004430AA"/>
    <w:rsid w:val="00454641"/>
    <w:rsid w:val="00457D26"/>
    <w:rsid w:val="00474CC7"/>
    <w:rsid w:val="00483D69"/>
    <w:rsid w:val="004902F3"/>
    <w:rsid w:val="00491423"/>
    <w:rsid w:val="004A73A0"/>
    <w:rsid w:val="004C32E2"/>
    <w:rsid w:val="004E6F85"/>
    <w:rsid w:val="00501C54"/>
    <w:rsid w:val="00514C74"/>
    <w:rsid w:val="005245EE"/>
    <w:rsid w:val="00527C86"/>
    <w:rsid w:val="00531DEA"/>
    <w:rsid w:val="00531EB6"/>
    <w:rsid w:val="00546E76"/>
    <w:rsid w:val="00550153"/>
    <w:rsid w:val="00551B40"/>
    <w:rsid w:val="005B2718"/>
    <w:rsid w:val="005C2130"/>
    <w:rsid w:val="005D0060"/>
    <w:rsid w:val="005D023D"/>
    <w:rsid w:val="005D7681"/>
    <w:rsid w:val="005E28AA"/>
    <w:rsid w:val="00600890"/>
    <w:rsid w:val="00604C19"/>
    <w:rsid w:val="0062314C"/>
    <w:rsid w:val="006251C6"/>
    <w:rsid w:val="00635091"/>
    <w:rsid w:val="006430FD"/>
    <w:rsid w:val="006600A3"/>
    <w:rsid w:val="00677C4D"/>
    <w:rsid w:val="00681887"/>
    <w:rsid w:val="00686990"/>
    <w:rsid w:val="00695746"/>
    <w:rsid w:val="006C12E9"/>
    <w:rsid w:val="006D722D"/>
    <w:rsid w:val="006D77E2"/>
    <w:rsid w:val="006E18ED"/>
    <w:rsid w:val="006F1D71"/>
    <w:rsid w:val="007040F9"/>
    <w:rsid w:val="0070603E"/>
    <w:rsid w:val="00744346"/>
    <w:rsid w:val="00777ED1"/>
    <w:rsid w:val="0078175F"/>
    <w:rsid w:val="00781FDC"/>
    <w:rsid w:val="007A3392"/>
    <w:rsid w:val="007B1C84"/>
    <w:rsid w:val="007C23E8"/>
    <w:rsid w:val="007C73A5"/>
    <w:rsid w:val="007E71AC"/>
    <w:rsid w:val="00804B13"/>
    <w:rsid w:val="00806652"/>
    <w:rsid w:val="008107F7"/>
    <w:rsid w:val="00824558"/>
    <w:rsid w:val="0084640B"/>
    <w:rsid w:val="00854C62"/>
    <w:rsid w:val="008561EA"/>
    <w:rsid w:val="00863EC2"/>
    <w:rsid w:val="0086654B"/>
    <w:rsid w:val="00867B7C"/>
    <w:rsid w:val="00867DEC"/>
    <w:rsid w:val="00883FBF"/>
    <w:rsid w:val="00885A3A"/>
    <w:rsid w:val="00886FB3"/>
    <w:rsid w:val="008A04A6"/>
    <w:rsid w:val="008A0DD9"/>
    <w:rsid w:val="008B2954"/>
    <w:rsid w:val="008C76AE"/>
    <w:rsid w:val="008D049F"/>
    <w:rsid w:val="008E0DED"/>
    <w:rsid w:val="008F2BAE"/>
    <w:rsid w:val="00915806"/>
    <w:rsid w:val="00927557"/>
    <w:rsid w:val="00935034"/>
    <w:rsid w:val="00936DC1"/>
    <w:rsid w:val="00940E8D"/>
    <w:rsid w:val="00960D94"/>
    <w:rsid w:val="0097649F"/>
    <w:rsid w:val="00977713"/>
    <w:rsid w:val="00977A28"/>
    <w:rsid w:val="00993619"/>
    <w:rsid w:val="009A28CA"/>
    <w:rsid w:val="009A3D5D"/>
    <w:rsid w:val="009B645E"/>
    <w:rsid w:val="009B6DA9"/>
    <w:rsid w:val="009D3A6F"/>
    <w:rsid w:val="009D6866"/>
    <w:rsid w:val="009E10DF"/>
    <w:rsid w:val="009E1721"/>
    <w:rsid w:val="009E3D98"/>
    <w:rsid w:val="009F3EE1"/>
    <w:rsid w:val="00A00C5F"/>
    <w:rsid w:val="00A077A5"/>
    <w:rsid w:val="00A119AC"/>
    <w:rsid w:val="00A13D24"/>
    <w:rsid w:val="00A23670"/>
    <w:rsid w:val="00A33070"/>
    <w:rsid w:val="00A33C5C"/>
    <w:rsid w:val="00A401DA"/>
    <w:rsid w:val="00A42876"/>
    <w:rsid w:val="00A443C0"/>
    <w:rsid w:val="00A47883"/>
    <w:rsid w:val="00A57A61"/>
    <w:rsid w:val="00A7281E"/>
    <w:rsid w:val="00AA230B"/>
    <w:rsid w:val="00AA7330"/>
    <w:rsid w:val="00AB4FFB"/>
    <w:rsid w:val="00AC348F"/>
    <w:rsid w:val="00AD1C7D"/>
    <w:rsid w:val="00AE18DC"/>
    <w:rsid w:val="00B4434B"/>
    <w:rsid w:val="00B47911"/>
    <w:rsid w:val="00B52D70"/>
    <w:rsid w:val="00B55E46"/>
    <w:rsid w:val="00B73B1A"/>
    <w:rsid w:val="00B75519"/>
    <w:rsid w:val="00B7679F"/>
    <w:rsid w:val="00B80E03"/>
    <w:rsid w:val="00B828DC"/>
    <w:rsid w:val="00B86917"/>
    <w:rsid w:val="00B93562"/>
    <w:rsid w:val="00BB43CB"/>
    <w:rsid w:val="00BC0DC0"/>
    <w:rsid w:val="00BD4D13"/>
    <w:rsid w:val="00BD564E"/>
    <w:rsid w:val="00BD5B13"/>
    <w:rsid w:val="00C01518"/>
    <w:rsid w:val="00C02F3E"/>
    <w:rsid w:val="00C10CBE"/>
    <w:rsid w:val="00C11BC9"/>
    <w:rsid w:val="00C11E9A"/>
    <w:rsid w:val="00C165B5"/>
    <w:rsid w:val="00C425E3"/>
    <w:rsid w:val="00C4794E"/>
    <w:rsid w:val="00C553DE"/>
    <w:rsid w:val="00C55CF6"/>
    <w:rsid w:val="00CB1E7B"/>
    <w:rsid w:val="00CC0B00"/>
    <w:rsid w:val="00CC15E3"/>
    <w:rsid w:val="00CC1E14"/>
    <w:rsid w:val="00CC608A"/>
    <w:rsid w:val="00D054B3"/>
    <w:rsid w:val="00D114F2"/>
    <w:rsid w:val="00D244A6"/>
    <w:rsid w:val="00D32E81"/>
    <w:rsid w:val="00D33DCD"/>
    <w:rsid w:val="00D422A8"/>
    <w:rsid w:val="00D464C4"/>
    <w:rsid w:val="00D4675E"/>
    <w:rsid w:val="00D50CE6"/>
    <w:rsid w:val="00D8433C"/>
    <w:rsid w:val="00D87E1C"/>
    <w:rsid w:val="00DB606D"/>
    <w:rsid w:val="00DD079C"/>
    <w:rsid w:val="00DE4CED"/>
    <w:rsid w:val="00DF2B1A"/>
    <w:rsid w:val="00E400A1"/>
    <w:rsid w:val="00E459C0"/>
    <w:rsid w:val="00E45B8F"/>
    <w:rsid w:val="00E46ACF"/>
    <w:rsid w:val="00E5373C"/>
    <w:rsid w:val="00E54E8B"/>
    <w:rsid w:val="00E60832"/>
    <w:rsid w:val="00E65B2D"/>
    <w:rsid w:val="00E86C1D"/>
    <w:rsid w:val="00E879FE"/>
    <w:rsid w:val="00EB153A"/>
    <w:rsid w:val="00EB1959"/>
    <w:rsid w:val="00EB62EB"/>
    <w:rsid w:val="00EC4ADD"/>
    <w:rsid w:val="00EC7C86"/>
    <w:rsid w:val="00ED37FE"/>
    <w:rsid w:val="00EE323C"/>
    <w:rsid w:val="00EE660E"/>
    <w:rsid w:val="00EE6C9C"/>
    <w:rsid w:val="00EF6D94"/>
    <w:rsid w:val="00F01B8F"/>
    <w:rsid w:val="00F0422A"/>
    <w:rsid w:val="00F05A16"/>
    <w:rsid w:val="00F05C0F"/>
    <w:rsid w:val="00F06881"/>
    <w:rsid w:val="00F173DA"/>
    <w:rsid w:val="00F24FEC"/>
    <w:rsid w:val="00F27C56"/>
    <w:rsid w:val="00F53FB2"/>
    <w:rsid w:val="00F56291"/>
    <w:rsid w:val="00F57DCC"/>
    <w:rsid w:val="00F658DB"/>
    <w:rsid w:val="00F65A4A"/>
    <w:rsid w:val="00F8463C"/>
    <w:rsid w:val="00FA61E0"/>
    <w:rsid w:val="00FC1F32"/>
    <w:rsid w:val="00FD2BC3"/>
    <w:rsid w:val="00FD785A"/>
    <w:rsid w:val="00FE0E01"/>
    <w:rsid w:val="00FE5AF2"/>
    <w:rsid w:val="00FE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28418DC"/>
  <w14:defaultImageDpi w14:val="300"/>
  <w15:docId w15:val="{E7C528BF-E71C-3D48-8ED6-F0EBC378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56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060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0603E"/>
  </w:style>
  <w:style w:type="paragraph" w:styleId="Fuzeile">
    <w:name w:val="footer"/>
    <w:basedOn w:val="Standard"/>
    <w:link w:val="FuzeileZchn"/>
    <w:uiPriority w:val="99"/>
    <w:unhideWhenUsed/>
    <w:rsid w:val="007060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0603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0603E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0603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1C247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C2474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044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mark/Library/CloudStorage/OneDrive-29venturesGmbH/Benutzervorlagen/Meine%20Vorlagen/29ventures%20Brief%20v5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1961f-6d2a-46bf-b812-a7eb3bf979b9">
      <Terms xmlns="http://schemas.microsoft.com/office/infopath/2007/PartnerControls"/>
    </lcf76f155ced4ddcb4097134ff3c332f>
    <TaxCatchAll xmlns="26944d76-cb14-487b-ae0f-d355f71ab12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40493435332564196D4FF9351E3307D" ma:contentTypeVersion="16" ma:contentTypeDescription="Ein neues Dokument erstellen." ma:contentTypeScope="" ma:versionID="c3358329ff9a8352cef6fa366f3912b5">
  <xsd:schema xmlns:xsd="http://www.w3.org/2001/XMLSchema" xmlns:xs="http://www.w3.org/2001/XMLSchema" xmlns:p="http://schemas.microsoft.com/office/2006/metadata/properties" xmlns:ns2="26944d76-cb14-487b-ae0f-d355f71ab124" xmlns:ns3="6ae1961f-6d2a-46bf-b812-a7eb3bf979b9" targetNamespace="http://schemas.microsoft.com/office/2006/metadata/properties" ma:root="true" ma:fieldsID="99e0196cf21e3b2b310564966ff93192" ns2:_="" ns3:_="">
    <xsd:import namespace="26944d76-cb14-487b-ae0f-d355f71ab124"/>
    <xsd:import namespace="6ae1961f-6d2a-46bf-b812-a7eb3bf979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44d76-cb14-487b-ae0f-d355f71ab1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513c0e4-f133-47a4-8708-ba0127db93ed}" ma:internalName="TaxCatchAll" ma:showField="CatchAllData" ma:web="26944d76-cb14-487b-ae0f-d355f71ab1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1961f-6d2a-46bf-b812-a7eb3bf97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748f0893-47bf-4ae8-8f8c-9a321ab243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60B65D-869F-4B71-B8CE-EAC85FEC89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B85F45-4BDE-42D8-8B17-6D6870AFCC4D}">
  <ds:schemaRefs>
    <ds:schemaRef ds:uri="http://schemas.microsoft.com/office/2006/metadata/properties"/>
    <ds:schemaRef ds:uri="http://schemas.microsoft.com/office/infopath/2007/PartnerControls"/>
    <ds:schemaRef ds:uri="6ae1961f-6d2a-46bf-b812-a7eb3bf979b9"/>
    <ds:schemaRef ds:uri="26944d76-cb14-487b-ae0f-d355f71ab124"/>
  </ds:schemaRefs>
</ds:datastoreItem>
</file>

<file path=customXml/itemProps3.xml><?xml version="1.0" encoding="utf-8"?>
<ds:datastoreItem xmlns:ds="http://schemas.openxmlformats.org/officeDocument/2006/customXml" ds:itemID="{CAB7530D-7B02-479F-B8C9-ED67BE509F4E}"/>
</file>

<file path=docProps/app.xml><?xml version="1.0" encoding="utf-8"?>
<Properties xmlns="http://schemas.openxmlformats.org/officeDocument/2006/extended-properties" xmlns:vt="http://schemas.openxmlformats.org/officeDocument/2006/docPropsVTypes">
  <Template>29ventures Brief v5.dotx</Template>
  <TotalTime>0</TotalTime>
  <Pages>2</Pages>
  <Words>80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Markmann</dc:creator>
  <cp:keywords/>
  <dc:description/>
  <cp:lastModifiedBy>Jan Markmann</cp:lastModifiedBy>
  <cp:revision>12</cp:revision>
  <cp:lastPrinted>2025-03-22T16:45:00Z</cp:lastPrinted>
  <dcterms:created xsi:type="dcterms:W3CDTF">2025-07-05T10:18:00Z</dcterms:created>
  <dcterms:modified xsi:type="dcterms:W3CDTF">2026-01-08T22:31:00Z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0x010100940493435332564196D4FF9351E3307D</vt:lpwstr>
  </property>
  <property fmtid="{D5CDD505-2E9C-101B-9397-08002B2CF9AE}" pid="3" name="MediaServiceImageTags">
    <vt:lpwstr/>
  </property>
</Properties>
</file>